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>Вук Батановић</w:t>
            </w:r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370308"/>
      <w:r w:rsidRPr="006B315E">
        <w:rPr>
          <w:lang w:val="sr-Cyrl-CS"/>
        </w:rPr>
        <w:lastRenderedPageBreak/>
        <w:t>Садржај</w:t>
      </w:r>
      <w:bookmarkEnd w:id="0"/>
    </w:p>
    <w:p w14:paraId="17FA895F" w14:textId="16870375" w:rsidR="002B4A30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370308" w:history="1">
        <w:r w:rsidR="002B4A30" w:rsidRPr="008D5128">
          <w:rPr>
            <w:rStyle w:val="Hyperlink"/>
            <w:noProof/>
            <w:lang w:val="sr-Cyrl-CS"/>
          </w:rPr>
          <w:t>Садржај</w:t>
        </w:r>
        <w:r w:rsidR="002B4A30">
          <w:rPr>
            <w:noProof/>
            <w:webHidden/>
          </w:rPr>
          <w:tab/>
        </w:r>
        <w:r w:rsidR="002B4A30">
          <w:rPr>
            <w:noProof/>
            <w:webHidden/>
          </w:rPr>
          <w:fldChar w:fldCharType="begin"/>
        </w:r>
        <w:r w:rsidR="002B4A30">
          <w:rPr>
            <w:noProof/>
            <w:webHidden/>
          </w:rPr>
          <w:instrText xml:space="preserve"> PAGEREF _Toc210370308 \h </w:instrText>
        </w:r>
        <w:r w:rsidR="002B4A30">
          <w:rPr>
            <w:noProof/>
            <w:webHidden/>
          </w:rPr>
        </w:r>
        <w:r w:rsidR="002B4A30">
          <w:rPr>
            <w:noProof/>
            <w:webHidden/>
          </w:rPr>
          <w:fldChar w:fldCharType="separate"/>
        </w:r>
        <w:r w:rsidR="002B4A30">
          <w:rPr>
            <w:noProof/>
            <w:webHidden/>
          </w:rPr>
          <w:t>i</w:t>
        </w:r>
        <w:r w:rsidR="002B4A30">
          <w:rPr>
            <w:noProof/>
            <w:webHidden/>
          </w:rPr>
          <w:fldChar w:fldCharType="end"/>
        </w:r>
      </w:hyperlink>
    </w:p>
    <w:p w14:paraId="0174C4CD" w14:textId="0FCB8EF5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09" w:history="1">
        <w:r w:rsidRPr="008D5128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AEA44B" w14:textId="73857432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0" w:history="1">
        <w:r w:rsidRPr="008D5128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E1B774" w14:textId="420BC923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1" w:history="1">
        <w:r w:rsidRPr="008D5128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4792DD" w14:textId="26FBB5F9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2" w:history="1">
        <w:r w:rsidRPr="008D5128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DA0B32" w14:textId="689082A2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3" w:history="1">
        <w:r w:rsidRPr="008D5128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Правно</w:t>
        </w:r>
        <w:r w:rsidRPr="008D5128">
          <w:rPr>
            <w:rStyle w:val="Hyperlink"/>
            <w:noProof/>
            <w:lang w:val="en-US"/>
          </w:rPr>
          <w:t>-</w:t>
        </w:r>
        <w:r w:rsidRPr="008D5128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EC3EA7" w14:textId="47126D94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4" w:history="1">
        <w:r w:rsidRPr="008D5128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Текстови са твитера</w:t>
        </w:r>
        <w:r w:rsidRPr="008D5128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C5D11" w14:textId="63D297BF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5" w:history="1">
        <w:r w:rsidRPr="008D5128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FB2B32" w14:textId="2853F42D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6" w:history="1">
        <w:r w:rsidRPr="008D5128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B4E4B8" w14:textId="0ABCB005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7" w:history="1">
        <w:r w:rsidRPr="008D5128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75298" w14:textId="78A4B71D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8" w:history="1">
        <w:r w:rsidRPr="008D5128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E84C7C" w14:textId="628A1918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19" w:history="1">
        <w:r w:rsidRPr="008D5128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CB24E4" w14:textId="5FC132E1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0" w:history="1">
        <w:r w:rsidRPr="008D5128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52EB42" w14:textId="0724A0CA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1" w:history="1">
        <w:r w:rsidRPr="008D5128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18382A" w14:textId="60E01D11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2" w:history="1">
        <w:r w:rsidRPr="008D5128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2F8065" w14:textId="62798EFE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3" w:history="1">
        <w:r w:rsidRPr="008D5128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5D7411" w14:textId="0EFCAE68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4" w:history="1">
        <w:r w:rsidRPr="008D5128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O</w:t>
        </w:r>
        <w:r w:rsidRPr="008D5128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A6DB2" w14:textId="49729FA2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5" w:history="1">
        <w:r w:rsidRPr="008D5128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8EFE03" w14:textId="648F5CF0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6" w:history="1">
        <w:r w:rsidRPr="008D5128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B3835A" w14:textId="2DAF2029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7" w:history="1">
        <w:r w:rsidRPr="008D5128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C2B809" w14:textId="494881F9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8" w:history="1">
        <w:r w:rsidRPr="008D5128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1B0EC7" w14:textId="3E33863B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29" w:history="1">
        <w:r w:rsidRPr="008D5128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12DC82" w14:textId="043956C3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0" w:history="1">
        <w:r w:rsidRPr="008D5128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A23681" w14:textId="010980AC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1" w:history="1">
        <w:r w:rsidRPr="008D5128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11AD15" w14:textId="01BB282F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2" w:history="1">
        <w:r w:rsidRPr="008D5128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Именице у различитим предлошко</w:t>
        </w:r>
        <w:r w:rsidRPr="008D5128">
          <w:rPr>
            <w:rStyle w:val="Hyperlink"/>
            <w:noProof/>
            <w:lang w:val="en-US"/>
          </w:rPr>
          <w:t>-</w:t>
        </w:r>
        <w:r w:rsidRPr="008D5128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29DDA4" w14:textId="3E671322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3" w:history="1">
        <w:r w:rsidRPr="008D5128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289C59" w14:textId="5DF2B40C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4" w:history="1">
        <w:r w:rsidRPr="008D5128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02A58C" w14:textId="5D9D343F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5" w:history="1">
        <w:r w:rsidRPr="008D5128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95D3F0" w14:textId="1DC75EF8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6" w:history="1">
        <w:r w:rsidRPr="008D5128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F07422" w14:textId="17A941F4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7" w:history="1">
        <w:r w:rsidRPr="008D5128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A3FCF1" w14:textId="570F299E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8" w:history="1">
        <w:r w:rsidRPr="008D5128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2B730F" w14:textId="0749298F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39" w:history="1">
        <w:r w:rsidRPr="008D5128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E9C132" w14:textId="5ACBCD82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0" w:history="1">
        <w:r w:rsidRPr="008D5128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55E39" w14:textId="78E84FE4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1" w:history="1">
        <w:r w:rsidRPr="008D5128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1CA059" w14:textId="5E03A260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2" w:history="1">
        <w:r w:rsidRPr="008D5128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40690C" w14:textId="5E1B5FA0" w:rsidR="002B4A30" w:rsidRDefault="002B4A3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3" w:history="1">
        <w:r w:rsidRPr="008D5128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0ACEB8" w14:textId="6B92F039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4" w:history="1">
        <w:r w:rsidRPr="008D5128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A94F1F" w14:textId="24BA1DA7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5" w:history="1">
        <w:r w:rsidRPr="008D5128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4D2FC8" w14:textId="76CC3BFC" w:rsidR="002B4A30" w:rsidRDefault="002B4A3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6" w:history="1">
        <w:r w:rsidRPr="008D5128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2EC520" w14:textId="14D26B67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7" w:history="1">
        <w:r w:rsidRPr="008D5128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en-US"/>
          </w:rPr>
          <w:t xml:space="preserve">Baseline </w:t>
        </w:r>
        <w:r w:rsidRPr="008D5128">
          <w:rPr>
            <w:rStyle w:val="Hyperlink"/>
            <w:noProof/>
            <w:lang w:val="sr-Cyrl-RS"/>
          </w:rPr>
          <w:t xml:space="preserve">приступ </w:t>
        </w:r>
        <w:r w:rsidRPr="008D5128">
          <w:rPr>
            <w:rStyle w:val="Hyperlink"/>
            <w:noProof/>
            <w:lang w:val="en-US"/>
          </w:rPr>
          <w:t xml:space="preserve">– </w:t>
        </w:r>
        <w:r w:rsidRPr="008D5128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4D42AE" w14:textId="2883218C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8" w:history="1">
        <w:r w:rsidRPr="008D5128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Карактеристике (</w:t>
        </w:r>
        <w:r w:rsidRPr="008D5128">
          <w:rPr>
            <w:rStyle w:val="Hyperlink"/>
            <w:noProof/>
            <w:lang w:val="sr-Cyrl-RS"/>
          </w:rPr>
          <w:t xml:space="preserve">енгл. </w:t>
        </w:r>
        <w:r w:rsidRPr="008D5128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03CFD2" w14:textId="35B21A70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49" w:history="1">
        <w:r w:rsidRPr="008D5128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Тренирање и е</w:t>
        </w:r>
        <w:r w:rsidRPr="008D5128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48977C" w14:textId="65F97C39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0" w:history="1">
        <w:r w:rsidRPr="008D5128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E854FA" w14:textId="67553830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1" w:history="1">
        <w:r w:rsidRPr="008D5128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10C813" w14:textId="43DFD750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2" w:history="1">
        <w:r w:rsidRPr="008D5128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CLASSL</w:t>
        </w:r>
        <w:r w:rsidRPr="008D5128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D83ECB" w14:textId="17856754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3" w:history="1">
        <w:r w:rsidRPr="008D5128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EDCCEF" w14:textId="01774C28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4" w:history="1">
        <w:r w:rsidRPr="008D5128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DBC8D5" w14:textId="25E4EA93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5" w:history="1">
        <w:r w:rsidRPr="008D5128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B495AE" w14:textId="769AED42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6" w:history="1">
        <w:r w:rsidRPr="008D5128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BERT</w:t>
        </w:r>
        <w:r w:rsidRPr="008D5128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DF0941" w14:textId="2D1E70C5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7" w:history="1">
        <w:r w:rsidRPr="008D5128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72E2AC" w14:textId="38538469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8" w:history="1">
        <w:r w:rsidRPr="008D5128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6EB513" w14:textId="1237A906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59" w:history="1">
        <w:r w:rsidRPr="008D5128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259CE1" w14:textId="6E90585C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0" w:history="1">
        <w:r w:rsidRPr="008D5128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002AB1" w14:textId="721A95E0" w:rsidR="002B4A30" w:rsidRDefault="002B4A3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1" w:history="1">
        <w:r w:rsidRPr="008D5128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72C907" w14:textId="43E16734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2" w:history="1">
        <w:r w:rsidRPr="008D5128">
          <w:rPr>
            <w:rStyle w:val="Hyperlink"/>
            <w:noProof/>
            <w:lang w:val="sr-Latn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96EDA1" w14:textId="0FBD794E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3" w:history="1">
        <w:r w:rsidRPr="008D5128">
          <w:rPr>
            <w:rStyle w:val="Hyperlink"/>
            <w:noProof/>
            <w:lang w:val="sr-Cyrl-RS"/>
          </w:rPr>
          <w:t>4.7.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271C66" w14:textId="197F1675" w:rsidR="002B4A30" w:rsidRDefault="002B4A3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370364" w:history="1">
        <w:r w:rsidRPr="008D5128">
          <w:rPr>
            <w:rStyle w:val="Hyperlink"/>
            <w:noProof/>
            <w:lang w:val="sr-Cyrl-RS"/>
          </w:rPr>
          <w:t>4.8.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8D5128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_Toc210370364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48791F8A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370309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Пројекат из предмета </w:t>
      </w:r>
      <w:r w:rsidRPr="00F3366A">
        <w:rPr>
          <w:b/>
          <w:bCs/>
          <w:lang w:val="en-US"/>
        </w:rPr>
        <w:t>Обрада природних језика</w:t>
      </w:r>
      <w:r w:rsidRPr="00F3366A">
        <w:rPr>
          <w:lang w:val="en-US"/>
        </w:rPr>
        <w:t xml:space="preserve"> за школску 2024/2025. годину реализован је од стране групе студената:</w:t>
      </w:r>
    </w:p>
    <w:p w14:paraId="095A0B73" w14:textId="74E8B83D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F3366A">
      <w:pPr>
        <w:pStyle w:val="Osnovnitekst"/>
        <w:numPr>
          <w:ilvl w:val="0"/>
          <w:numId w:val="2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Тема пројекта јесте израда </w:t>
      </w:r>
      <w:r w:rsidRPr="00F3366A">
        <w:rPr>
          <w:b/>
          <w:bCs/>
          <w:lang w:val="en-US"/>
        </w:rPr>
        <w:t>baseline приступа и евалуација напреднијих модела за препознавање именованих ентитета (Named Entity Recognition – NER)</w:t>
      </w:r>
      <w:r w:rsidRPr="00F3366A">
        <w:rPr>
          <w:lang w:val="en-US"/>
        </w:rPr>
        <w:t xml:space="preserve"> на српском језику. Фокус је на три основна типа ентитета – </w:t>
      </w:r>
      <w:r w:rsidRPr="00F3366A">
        <w:rPr>
          <w:b/>
          <w:bCs/>
          <w:lang w:val="en-US"/>
        </w:rPr>
        <w:t>особе (PER), локације (LOC) и организације (ORG)</w:t>
      </w:r>
      <w:r w:rsidRPr="00F3366A">
        <w:rPr>
          <w:lang w:val="en-US"/>
        </w:rPr>
        <w:t xml:space="preserve">, при чему је коришћен IOB2 систем означавања. Пројекат је имплементиран у програмском језику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>Израда пројекта одвија се кроз три главне фазе:</w:t>
      </w:r>
    </w:p>
    <w:p w14:paraId="0CD97BB0" w14:textId="3FBF99F8" w:rsidR="00F3366A" w:rsidRPr="00F3366A" w:rsidRDefault="00F3366A" w:rsidP="00F3366A">
      <w:pPr>
        <w:pStyle w:val="Osnovnitekst"/>
        <w:numPr>
          <w:ilvl w:val="0"/>
          <w:numId w:val="27"/>
        </w:numPr>
        <w:rPr>
          <w:lang w:val="en-US"/>
        </w:rPr>
      </w:pPr>
      <w:r w:rsidRPr="00F3366A">
        <w:rPr>
          <w:b/>
          <w:bCs/>
          <w:lang w:val="en-US"/>
        </w:rPr>
        <w:t>Прикупљање података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 xml:space="preserve">формирање скупа текстова из различитих тематских домена (новински, књижевни, правно-административни, </w:t>
      </w:r>
      <w:r w:rsidR="00CE7C82">
        <w:rPr>
          <w:lang w:val="sr-Cyrl-RS"/>
        </w:rPr>
        <w:t>Т</w:t>
      </w:r>
      <w:r w:rsidR="00D40C56" w:rsidRPr="00D40C56">
        <w:rPr>
          <w:lang w:val="en-GB"/>
        </w:rPr>
        <w:t>витер), њихово чишћење и припрема за даље кораке.</w:t>
      </w:r>
    </w:p>
    <w:p w14:paraId="0E6AB6E1" w14:textId="77777777" w:rsidR="00F3366A" w:rsidRPr="00F3366A" w:rsidRDefault="00F3366A" w:rsidP="00F3366A">
      <w:pPr>
        <w:pStyle w:val="Osnovnitekst"/>
        <w:numPr>
          <w:ilvl w:val="0"/>
          <w:numId w:val="27"/>
        </w:numPr>
        <w:rPr>
          <w:lang w:val="en-US"/>
        </w:rPr>
      </w:pPr>
      <w:r w:rsidRPr="00F3366A">
        <w:rPr>
          <w:b/>
          <w:bCs/>
          <w:lang w:val="en-US"/>
        </w:rPr>
        <w:t>Анотација података</w:t>
      </w:r>
      <w:r w:rsidRPr="00F3366A">
        <w:rPr>
          <w:lang w:val="en-US"/>
        </w:rPr>
        <w:t xml:space="preserve"> – ручно означавање именованих ентитета уз формулисање јасних упутстава и спровођење калибрације и анализе квалитета анотације.</w:t>
      </w:r>
    </w:p>
    <w:p w14:paraId="1000395B" w14:textId="26230D86" w:rsidR="00F06BB2" w:rsidRPr="00944366" w:rsidRDefault="00F3366A" w:rsidP="009B0ABA">
      <w:pPr>
        <w:pStyle w:val="Osnovnitekst"/>
        <w:numPr>
          <w:ilvl w:val="0"/>
          <w:numId w:val="27"/>
        </w:numPr>
        <w:rPr>
          <w:lang w:val="sr-Cyrl-CS"/>
        </w:rPr>
      </w:pPr>
      <w:r w:rsidRPr="00F3366A">
        <w:rPr>
          <w:b/>
          <w:bCs/>
          <w:lang w:val="en-US"/>
        </w:rPr>
        <w:t>Евалуација статистичких модела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>поређење перформанси baseline приступа са више постојећих NER модела (CLASSLA, BERTић-NER, COMtext.SR) и детаљна анализа добијених резултата.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r>
        <w:rPr>
          <w:lang w:val="en-US"/>
        </w:rPr>
        <w:t>github-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hyperlink r:id="rId15" w:history="1">
        <w:r w:rsidRPr="00E26747">
          <w:rPr>
            <w:rStyle w:val="Hyperlink"/>
            <w:lang w:val="sr-Cyrl-RS"/>
          </w:rPr>
          <w:t>линку</w:t>
        </w:r>
      </w:hyperlink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370310"/>
      <w:r w:rsidR="006638F9" w:rsidRPr="00F3366A">
        <w:rPr>
          <w:lang w:val="en-US"/>
        </w:rPr>
        <w:t>Прикупљање података</w:t>
      </w:r>
      <w:bookmarkEnd w:id="3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 оквиру пројекта било је неопходно формирати довољно велики и разноврстан корпус текстова на српском језику, који ће након анотације послужити за евалуацију различитих NER модела. Да би се обезбедила доменска разноликост и покривање различитих стилова писања, подаци су прикупљани из четири тематска домена:</w:t>
      </w:r>
    </w:p>
    <w:p w14:paraId="510E7B3D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Новински текстови</w:t>
      </w:r>
    </w:p>
    <w:p w14:paraId="339AC20E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Књижевни текстови</w:t>
      </w:r>
    </w:p>
    <w:p w14:paraId="53136655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Правно-административни текстови</w:t>
      </w:r>
    </w:p>
    <w:p w14:paraId="2A499D27" w14:textId="77777777" w:rsidR="006638F9" w:rsidRPr="006638F9" w:rsidRDefault="006638F9" w:rsidP="006638F9">
      <w:pPr>
        <w:pStyle w:val="Osnovnitekst"/>
        <w:numPr>
          <w:ilvl w:val="0"/>
          <w:numId w:val="28"/>
        </w:numPr>
        <w:rPr>
          <w:lang w:val="en-US"/>
        </w:rPr>
      </w:pPr>
      <w:r w:rsidRPr="006638F9">
        <w:rPr>
          <w:b/>
          <w:bCs/>
          <w:lang w:val="en-US"/>
        </w:rPr>
        <w:t>Поруке са друштвених мрежа (Твитер/X)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>Сваки извор је обрађен посебно, при чему је извршено аутоматско преузимање садржаја, чишћење текста и складиштење у унапред дефинисаној структури директоријума.</w:t>
      </w:r>
      <w:r w:rsidR="0098704A">
        <w:rPr>
          <w:lang w:val="sr-Cyrl-RS"/>
        </w:rPr>
        <w:t xml:space="preserve"> Након тога сви текстови су пргледани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r w:rsidRPr="00E26747">
        <w:rPr>
          <w:lang w:val="en-US"/>
        </w:rPr>
        <w:t>домен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текстова,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354F51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r w:rsidRPr="00E26747">
        <w:rPr>
          <w:lang w:val="en-US"/>
        </w:rPr>
        <w:t xml:space="preserve">витер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370311"/>
      <w:r w:rsidRPr="006638F9">
        <w:rPr>
          <w:lang w:val="en-GB"/>
        </w:rPr>
        <w:t>Новински текстови</w:t>
      </w:r>
      <w:bookmarkEnd w:id="4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Први извор података били су новински портали. За потребе пројекта одабран је сајт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>, из секције „Вести“. Коришћен је Python програм заснован на библиотекама requests и BeautifulSoup, који је имао две основне функције:</w:t>
      </w:r>
    </w:p>
    <w:p w14:paraId="4B005CA0" w14:textId="77777777" w:rsidR="006638F9" w:rsidRPr="006638F9" w:rsidRDefault="006638F9" w:rsidP="006638F9">
      <w:pPr>
        <w:pStyle w:val="Osnovnitekst"/>
        <w:numPr>
          <w:ilvl w:val="0"/>
          <w:numId w:val="29"/>
        </w:numPr>
        <w:rPr>
          <w:lang w:val="en-US"/>
        </w:rPr>
      </w:pPr>
      <w:r w:rsidRPr="006638F9">
        <w:rPr>
          <w:b/>
          <w:bCs/>
          <w:lang w:val="en-US"/>
        </w:rPr>
        <w:t>Сакупљање линкова</w:t>
      </w:r>
      <w:r w:rsidRPr="006638F9">
        <w:rPr>
          <w:lang w:val="en-US"/>
        </w:rPr>
        <w:t xml:space="preserve"> – програм је прво слао HTTP GET захтев ка страници са вестима и прикупљао све хипервезе које воде ка појединачним чланцима. Линкови су филтрирани тако да се задрже само они који припадају домену https://nova.rs/vesti/. Дупликати су уклоњени, а јединствени линкови су снимљени у посебан фајл.</w:t>
      </w:r>
    </w:p>
    <w:p w14:paraId="67EE3625" w14:textId="77777777" w:rsidR="006638F9" w:rsidRPr="00225809" w:rsidRDefault="006638F9" w:rsidP="006638F9">
      <w:pPr>
        <w:pStyle w:val="Osnovnitekst"/>
        <w:numPr>
          <w:ilvl w:val="0"/>
          <w:numId w:val="29"/>
        </w:numPr>
        <w:rPr>
          <w:lang w:val="en-US"/>
        </w:rPr>
      </w:pPr>
      <w:r w:rsidRPr="006638F9">
        <w:rPr>
          <w:b/>
          <w:bCs/>
          <w:lang w:val="en-US"/>
        </w:rPr>
        <w:t>Преузимање чланака</w:t>
      </w:r>
      <w:r w:rsidRPr="006638F9">
        <w:rPr>
          <w:lang w:val="en-US"/>
        </w:rPr>
        <w:t xml:space="preserve"> – затим је сваки од прикупљених линкова обрађен тако што су извучени текстуални садржаји пасуса (&lt;p&gt; тагови). Текст је очишћен од вишеструких празнина и специјалних знакова, а чланци краћи од 100 карактера су прескочени како би се избегли нерелевантни уноси. Сваки чланак је сачуван као појединачан .txt фајл у UTF-8 енкодингу.</w:t>
      </w:r>
    </w:p>
    <w:p w14:paraId="3FF7D949" w14:textId="4D7E3C00" w:rsidR="00225809" w:rsidRPr="006638F9" w:rsidRDefault="00225809" w:rsidP="006638F9">
      <w:pPr>
        <w:pStyle w:val="Osnovnitekst"/>
        <w:numPr>
          <w:ilvl w:val="0"/>
          <w:numId w:val="2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data/newspapers/izvor</w:t>
      </w:r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data/newspapres/izvu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Уз сваки текст уметнут је и запис у метаподатке, који садржи име фајла и оригинални URL. На тај начин обезбеђена је трајна веза између извора и локално сачуваног текста.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370312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књижевни домен коришћен је роман </w:t>
      </w:r>
      <w:r w:rsidRPr="0098704A">
        <w:rPr>
          <w:b/>
          <w:bCs/>
          <w:lang w:val="en-US"/>
        </w:rPr>
        <w:t>„Ана Карењина” Лава Толстоја</w:t>
      </w:r>
      <w:r w:rsidRPr="0098704A">
        <w:rPr>
          <w:lang w:val="en-US"/>
        </w:rPr>
        <w:t>, који је у целини јавно доступан у дигиталном формату. Текст је директно преузет и није вршена додатна модификација осим нормализације празних места и нових редова.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r w:rsidRPr="0098704A">
        <w:rPr>
          <w:lang w:val="en-US"/>
        </w:rPr>
        <w:t xml:space="preserve">При обради је вођено рачуна да корпус садржи приближно </w:t>
      </w:r>
      <w:r w:rsidRPr="0098704A">
        <w:rPr>
          <w:b/>
          <w:bCs/>
          <w:lang w:val="en-US"/>
        </w:rPr>
        <w:t>5000 токена</w:t>
      </w:r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370313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домен правно-административних докумената прикупљени су подаци са портала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6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који садржи законе, правилнике и друге прописе Републике Србије. Поред аутоматског преузимања већег броја докумената, као репрезентативан пример укључен је и </w:t>
      </w:r>
      <w:r w:rsidRPr="0098704A">
        <w:rPr>
          <w:b/>
          <w:bCs/>
          <w:lang w:val="en-US"/>
        </w:rPr>
        <w:t>„Устав Републике Србије”</w:t>
      </w:r>
      <w:r w:rsidRPr="0098704A">
        <w:rPr>
          <w:lang w:val="en-US"/>
        </w:rPr>
        <w:t>, који представља један од најзначајнијих правних текстова.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/data/administrative_data/paragraf_rs.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r w:rsidRPr="0098704A">
        <w:rPr>
          <w:lang w:val="en-US"/>
        </w:rPr>
        <w:t xml:space="preserve">Скрапинг је реализован помоћу библиотека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BeautifulSoup</w:t>
      </w:r>
      <w:r w:rsidRPr="0098704A">
        <w:rPr>
          <w:lang w:val="en-US"/>
        </w:rPr>
        <w:t xml:space="preserve">, при чему су издвајани пасуси из &lt;p&gt; елемената HTML страница. Сваки документ је сачуван као посебан .txt фајл у директоријуму, док </w:t>
      </w:r>
      <w:r>
        <w:rPr>
          <w:lang w:val="sr-Cyrl-RS"/>
        </w:rPr>
        <w:t>су</w:t>
      </w:r>
      <w:r w:rsidRPr="0098704A">
        <w:rPr>
          <w:lang w:val="en-US"/>
        </w:rPr>
        <w:t xml:space="preserve"> метаподацима (име фајла и изворни линк)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датотеци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метаподацима.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data/administrative_data/izvor</w:t>
      </w:r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/data/administrative_data/izvuceno</w:t>
      </w:r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фоледру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data/administrative_data/izvuceno_latinica</w:t>
      </w:r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370314"/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>lang, since, until, min_retweets</w:t>
      </w:r>
      <w:r w:rsidR="006D4697">
        <w:rPr>
          <w:lang w:val="sr-Cyrl-RS"/>
        </w:rPr>
        <w:t xml:space="preserve">, а подаци добављени у </w:t>
      </w:r>
      <w:r w:rsidR="006D4697">
        <w:rPr>
          <w:lang w:val="en-US"/>
        </w:rPr>
        <w:t xml:space="preserve">json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>адреса. Садржај поруке је филтриран тако да су најпре избачени сувишни карактери (са уникод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data/twitter/metadata.json.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370315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овој фази било је потребно сваки од прикупљених текстова ручно обележити у погледу присуства основних именованих ентитета (особе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локације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организације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по систему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>У нашем тиму сваки члан је анотирао један тематски домен:</w:t>
      </w:r>
    </w:p>
    <w:p w14:paraId="5309174C" w14:textId="77777777" w:rsidR="00E26747" w:rsidRP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анотирао домен правних текстова,</w:t>
      </w:r>
    </w:p>
    <w:p w14:paraId="1ECFA38A" w14:textId="77777777" w:rsidR="00E26747" w:rsidRP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новинске чланке,</w:t>
      </w:r>
    </w:p>
    <w:p w14:paraId="5A695B38" w14:textId="01E9CFFA" w:rsidR="00E26747" w:rsidRDefault="00E26747" w:rsidP="00E26747">
      <w:pPr>
        <w:pStyle w:val="Osnovnitekst"/>
        <w:numPr>
          <w:ilvl w:val="0"/>
          <w:numId w:val="3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r w:rsidRPr="00E26747">
        <w:rPr>
          <w:lang w:val="en-US"/>
        </w:rPr>
        <w:t>витер постове</w:t>
      </w:r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r>
        <w:t xml:space="preserve">Поред тога, књижевне текстове смо сви заједно анотирали, тако што је сваки члан узео половину од укупног скупа, што износи око </w:t>
      </w:r>
      <w:r>
        <w:rPr>
          <w:rStyle w:val="Strong"/>
        </w:rPr>
        <w:t>2500 токена</w:t>
      </w:r>
      <w:r>
        <w:t xml:space="preserve"> по особи. На основу тих података извршена је </w:t>
      </w:r>
      <w:r>
        <w:rPr>
          <w:rStyle w:val="Strong"/>
        </w:rPr>
        <w:t>калибрација</w:t>
      </w:r>
      <w:r>
        <w:t>, која ће бити детаљније описана у подпоглављу о калибрацији.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r>
        <w:t>Током израде смо се међусобно договарали и дефинисали правила за анотацију у случају двосмислених ситуација или случајева у којима је било могуће поступити на више начина. На тај начин је постигнута већа доследност у генерисаним ознакама.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>наредном потпоглављу</w:t>
      </w:r>
      <w:r>
        <w:t xml:space="preserve"> ће бити описана правила за анотирање података, а у наредном подпоглављу ће бити представљен поступак калибрације података.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370316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370317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наиђе на податак који представља </w:t>
      </w:r>
      <w:r w:rsidRPr="00E31BB0">
        <w:rPr>
          <w:b/>
          <w:bCs/>
          <w:lang w:val="en-US"/>
        </w:rPr>
        <w:t>скраћеницу</w:t>
      </w:r>
      <w:r w:rsidRPr="00E31BB0">
        <w:rPr>
          <w:lang w:val="en-US"/>
        </w:rPr>
        <w:t>, она ће бити анотирана у зависности од тога шта представља.</w:t>
      </w:r>
    </w:p>
    <w:p w14:paraId="7E4262E5" w14:textId="77777777" w:rsidR="00E31BB0" w:rsidRPr="00E31BB0" w:rsidRDefault="00E31BB0" w:rsidP="00E31BB0">
      <w:pPr>
        <w:pStyle w:val="Osnovnitekst"/>
        <w:numPr>
          <w:ilvl w:val="0"/>
          <w:numId w:val="3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Bgd.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E31BB0">
      <w:pPr>
        <w:pStyle w:val="Osnovnitekst"/>
        <w:numPr>
          <w:ilvl w:val="0"/>
          <w:numId w:val="3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370318"/>
      <w:r w:rsidRPr="00E31BB0">
        <w:rPr>
          <w:lang w:val="en-GB"/>
        </w:rPr>
        <w:t>Град и адреса као јединствена локација</w:t>
      </w:r>
      <w:bookmarkEnd w:id="11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</w:t>
      </w:r>
      <w:r w:rsidRPr="00E31BB0">
        <w:rPr>
          <w:b/>
          <w:bCs/>
          <w:lang w:val="en-US"/>
        </w:rPr>
        <w:t>град налази уз адресу</w:t>
      </w:r>
      <w:r w:rsidRPr="00E31BB0">
        <w:rPr>
          <w:lang w:val="en-US"/>
        </w:rPr>
        <w:t xml:space="preserve"> и сматра се делом ње, онда се </w:t>
      </w:r>
      <w:r w:rsidRPr="00E31BB0">
        <w:rPr>
          <w:b/>
          <w:bCs/>
          <w:lang w:val="en-US"/>
        </w:rPr>
        <w:t>цела целина анотира као једна локација</w:t>
      </w:r>
      <w:r w:rsidRPr="00E31BB0">
        <w:rPr>
          <w:lang w:val="en-US"/>
        </w:rPr>
        <w:t>.</w:t>
      </w:r>
    </w:p>
    <w:p w14:paraId="4F1610DD" w14:textId="1123EFCA" w:rsidR="00E31BB0" w:rsidRPr="00E31BB0" w:rsidRDefault="00E31BB0" w:rsidP="00E31BB0">
      <w:pPr>
        <w:pStyle w:val="Osnovnitekst"/>
        <w:numPr>
          <w:ilvl w:val="0"/>
          <w:numId w:val="3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Kralja Petra</w:t>
      </w:r>
      <w:r w:rsidRPr="00E31BB0">
        <w:rPr>
          <w:b/>
          <w:bCs/>
          <w:lang w:val="en-US"/>
        </w:rPr>
        <w:t xml:space="preserve"> 12, </w:t>
      </w:r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 B-LOC I-LOC</w:t>
      </w:r>
      <w:r w:rsidR="00774C02">
        <w:rPr>
          <w:lang w:val="en-US"/>
        </w:rPr>
        <w:t xml:space="preserve"> I-LOC</w:t>
      </w:r>
      <w:r w:rsidRPr="00E31BB0">
        <w:rPr>
          <w:lang w:val="en-US"/>
        </w:rPr>
        <w:t xml:space="preserve"> I-LOC</w:t>
      </w:r>
    </w:p>
    <w:p w14:paraId="1C91DCCF" w14:textId="4D30618E" w:rsidR="00E31BB0" w:rsidRPr="00E31BB0" w:rsidRDefault="00E31BB0" w:rsidP="00E31BB0">
      <w:pPr>
        <w:pStyle w:val="Osnovnitekst"/>
        <w:numPr>
          <w:ilvl w:val="0"/>
          <w:numId w:val="3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4, </w:t>
      </w:r>
      <w:r w:rsidR="00353FF3">
        <w:rPr>
          <w:b/>
          <w:bCs/>
          <w:lang w:val="en-US"/>
        </w:rPr>
        <w:t>Niš</w:t>
      </w:r>
      <w:r w:rsidRPr="00E31BB0">
        <w:rPr>
          <w:lang w:val="en-US"/>
        </w:rPr>
        <w:t>“ → B-LOC</w:t>
      </w:r>
      <w:r w:rsidR="00774C02">
        <w:rPr>
          <w:lang w:val="en-US"/>
        </w:rPr>
        <w:t xml:space="preserve"> I-LOC I-LOC</w:t>
      </w:r>
      <w:r w:rsidRPr="00E31BB0">
        <w:rPr>
          <w:lang w:val="en-US"/>
        </w:rPr>
        <w:t xml:space="preserve"> I-LOC</w:t>
      </w:r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370319"/>
      <w:r w:rsidRPr="00E31BB0">
        <w:rPr>
          <w:lang w:val="en-GB"/>
        </w:rPr>
        <w:t>Називи улица и бројеви</w:t>
      </w:r>
      <w:bookmarkEnd w:id="12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b/>
          <w:bCs/>
          <w:lang w:val="en-US"/>
        </w:rPr>
        <w:t>Назив улице и број улице</w:t>
      </w:r>
      <w:r w:rsidRPr="00E31BB0">
        <w:rPr>
          <w:lang w:val="en-US"/>
        </w:rPr>
        <w:t xml:space="preserve"> увек се сматрају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 и заједно се анотирају као једна целина.</w:t>
      </w:r>
    </w:p>
    <w:p w14:paraId="17A49469" w14:textId="0BF23E1E" w:rsidR="00E31BB0" w:rsidRPr="00E31BB0" w:rsidRDefault="00E31BB0" w:rsidP="00E31BB0">
      <w:pPr>
        <w:pStyle w:val="Osnovnitekst"/>
        <w:numPr>
          <w:ilvl w:val="0"/>
          <w:numId w:val="33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73</w:t>
      </w:r>
      <w:r w:rsidRPr="00E31BB0">
        <w:rPr>
          <w:lang w:val="en-US"/>
        </w:rPr>
        <w:t>“ → B-LOC I-LOC I-LOC</w:t>
      </w:r>
      <w:r>
        <w:rPr>
          <w:lang w:val="en-US"/>
        </w:rPr>
        <w:t xml:space="preserve"> I-LOC</w:t>
      </w:r>
    </w:p>
    <w:p w14:paraId="1FDE4D2C" w14:textId="708B8C7C" w:rsidR="00E31BB0" w:rsidRPr="00E31BB0" w:rsidRDefault="00E31BB0" w:rsidP="00E31BB0">
      <w:pPr>
        <w:pStyle w:val="Osnovnitekst"/>
        <w:numPr>
          <w:ilvl w:val="0"/>
          <w:numId w:val="33"/>
        </w:numPr>
        <w:rPr>
          <w:lang w:val="en-US"/>
        </w:rPr>
      </w:pPr>
      <w:r w:rsidRPr="00E31BB0">
        <w:rPr>
          <w:lang w:val="en-US"/>
        </w:rPr>
        <w:lastRenderedPageBreak/>
        <w:t>Пример: „</w:t>
      </w:r>
      <w:r w:rsidR="00353FF3" w:rsidRP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</w:t>
      </w:r>
      <w:r w:rsidRPr="00E31BB0">
        <w:rPr>
          <w:lang w:val="en-US"/>
        </w:rPr>
        <w:t>“ →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370320"/>
      <w:r w:rsidRPr="00E31BB0">
        <w:rPr>
          <w:lang w:val="en-GB"/>
        </w:rPr>
        <w:t>Ентитети који се протежу преко више редова</w:t>
      </w:r>
      <w:bookmarkEnd w:id="13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r w:rsidRPr="00774C02">
        <w:rPr>
          <w:strike/>
          <w:lang w:val="en-GB"/>
        </w:rPr>
        <w:t xml:space="preserve">Уколико се </w:t>
      </w:r>
      <w:r w:rsidRPr="00774C02">
        <w:rPr>
          <w:b/>
          <w:bCs/>
          <w:strike/>
          <w:lang w:val="en-GB"/>
        </w:rPr>
        <w:t>назив улице или неки други ентитет протеже у више редова</w:t>
      </w:r>
      <w:r w:rsidRPr="00774C02">
        <w:rPr>
          <w:strike/>
          <w:lang w:val="en-GB"/>
        </w:rPr>
        <w:t xml:space="preserve">, а токенизован је у различитим редовима, онда се </w:t>
      </w:r>
      <w:r w:rsidRPr="00774C02">
        <w:rPr>
          <w:b/>
          <w:bCs/>
          <w:strike/>
          <w:lang w:val="en-GB"/>
        </w:rPr>
        <w:t>тип ентитета наставља у следећем реду</w:t>
      </w:r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370321"/>
      <w:r w:rsidRPr="00E31BB0">
        <w:rPr>
          <w:lang w:val="en-GB"/>
        </w:rPr>
        <w:t>Реч „улица“ уз назив</w:t>
      </w:r>
      <w:bookmarkEnd w:id="14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Реч </w:t>
      </w:r>
      <w:r w:rsidRPr="00E31BB0">
        <w:rPr>
          <w:b/>
          <w:bCs/>
          <w:lang w:val="en-US"/>
        </w:rPr>
        <w:t>„улица“</w:t>
      </w:r>
      <w:r w:rsidRPr="00E31BB0">
        <w:rPr>
          <w:lang w:val="en-US"/>
        </w:rPr>
        <w:t xml:space="preserve"> када се налази уз назив улице, сматра се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, </w:t>
      </w:r>
      <w:r w:rsidRPr="00E31BB0">
        <w:rPr>
          <w:b/>
          <w:bCs/>
          <w:lang w:val="en-US"/>
        </w:rPr>
        <w:t>без обзира да ли је написана малим или великим словом</w:t>
      </w:r>
      <w:r w:rsidRPr="00E31BB0">
        <w:rPr>
          <w:lang w:val="en-US"/>
        </w:rPr>
        <w:t>.</w:t>
      </w:r>
    </w:p>
    <w:p w14:paraId="19D45DE5" w14:textId="77777777" w:rsidR="00E31BB0" w:rsidRPr="00E31BB0" w:rsidRDefault="00E31BB0" w:rsidP="00E31BB0">
      <w:pPr>
        <w:pStyle w:val="Osnovnitekst"/>
        <w:numPr>
          <w:ilvl w:val="0"/>
          <w:numId w:val="34"/>
        </w:numPr>
        <w:rPr>
          <w:lang w:val="en-US"/>
        </w:rPr>
      </w:pPr>
      <w:r w:rsidRPr="00E31BB0">
        <w:rPr>
          <w:lang w:val="en-US"/>
        </w:rPr>
        <w:t>Пример:</w:t>
      </w:r>
    </w:p>
    <w:p w14:paraId="0322E44D" w14:textId="797B8562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Bulevar Kralja Aleksandra</w:t>
      </w:r>
      <w:r w:rsidRPr="00E31BB0">
        <w:rPr>
          <w:lang w:val="en-US"/>
        </w:rPr>
        <w:t>“ → B-LOC I-LOC I-LOC</w:t>
      </w:r>
    </w:p>
    <w:p w14:paraId="6C9D03BC" w14:textId="658EBE6C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Nemanjina</w:t>
      </w:r>
      <w:r w:rsidRPr="00E31BB0">
        <w:rPr>
          <w:lang w:val="en-US"/>
        </w:rPr>
        <w:t>“ → B-LOC I-LOC</w:t>
      </w:r>
    </w:p>
    <w:p w14:paraId="5EA5321E" w14:textId="60F7FD63" w:rsidR="00E31BB0" w:rsidRPr="00E31BB0" w:rsidRDefault="00E31BB0" w:rsidP="00E31BB0">
      <w:pPr>
        <w:pStyle w:val="Osnovnitekst"/>
        <w:numPr>
          <w:ilvl w:val="1"/>
          <w:numId w:val="3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Kneza Miloša</w:t>
      </w:r>
      <w:r w:rsidRPr="00E31BB0">
        <w:rPr>
          <w:lang w:val="en-US"/>
        </w:rPr>
        <w:t>“ → B-LOC I-LOC I-LOC</w:t>
      </w:r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370322"/>
      <w:r w:rsidRPr="00810090">
        <w:rPr>
          <w:lang w:val="en-GB"/>
        </w:rPr>
        <w:t>Општи појмови који не означавају конкретну локацију</w:t>
      </w:r>
      <w:bookmarkEnd w:id="15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Речи или изрази који </w:t>
      </w:r>
      <w:r w:rsidRPr="00810090">
        <w:rPr>
          <w:b/>
          <w:bCs/>
          <w:lang w:val="en-US"/>
        </w:rPr>
        <w:t>не означавају конкретну локацију</w:t>
      </w:r>
      <w:r w:rsidRPr="00810090">
        <w:rPr>
          <w:lang w:val="en-US"/>
        </w:rPr>
        <w:t xml:space="preserve"> анотирају се као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10090">
      <w:pPr>
        <w:pStyle w:val="Osnovnitekst"/>
        <w:numPr>
          <w:ilvl w:val="0"/>
          <w:numId w:val="35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EF2A0A6" w14:textId="77777777" w:rsidR="00810090" w:rsidRPr="00810090" w:rsidRDefault="00810090" w:rsidP="00810090">
      <w:pPr>
        <w:pStyle w:val="Osnovnitekst"/>
        <w:numPr>
          <w:ilvl w:val="1"/>
          <w:numId w:val="3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novobeogradske ulice</w:t>
      </w:r>
      <w:r w:rsidRPr="00810090">
        <w:rPr>
          <w:lang w:val="en-US"/>
        </w:rPr>
        <w:t>“ → O O</w:t>
      </w:r>
    </w:p>
    <w:p w14:paraId="48FDA8EC" w14:textId="26AAF735" w:rsidR="00810090" w:rsidRDefault="00810090" w:rsidP="00810090">
      <w:pPr>
        <w:pStyle w:val="Osnovnitekst"/>
        <w:numPr>
          <w:ilvl w:val="1"/>
          <w:numId w:val="3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na raskrsnici</w:t>
      </w:r>
      <w:r w:rsidRPr="00810090">
        <w:rPr>
          <w:lang w:val="en-US"/>
        </w:rPr>
        <w:t>“ → O O</w:t>
      </w:r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370323"/>
      <w:r w:rsidRPr="00810090">
        <w:rPr>
          <w:lang w:val="en-GB"/>
        </w:rPr>
        <w:t>Називи организација</w:t>
      </w:r>
      <w:bookmarkEnd w:id="16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r w:rsidRPr="00810090">
        <w:rPr>
          <w:lang w:val="en-US"/>
        </w:rPr>
        <w:t xml:space="preserve">Речи које се </w:t>
      </w:r>
      <w:r w:rsidRPr="00810090">
        <w:rPr>
          <w:b/>
          <w:bCs/>
          <w:lang w:val="en-US"/>
        </w:rPr>
        <w:t>односе на конкретну организацију</w:t>
      </w:r>
      <w:r w:rsidRPr="00810090">
        <w:rPr>
          <w:lang w:val="en-US"/>
        </w:rPr>
        <w:t xml:space="preserve"> увек се анотирају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10090">
      <w:pPr>
        <w:pStyle w:val="Osnovnitekst"/>
        <w:numPr>
          <w:ilvl w:val="0"/>
          <w:numId w:val="36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8505C74" w14:textId="3AE5E0BC" w:rsidR="00810090" w:rsidRPr="00774C02" w:rsidRDefault="00810090" w:rsidP="00774C02">
      <w:pPr>
        <w:pStyle w:val="Osnovnitekst"/>
        <w:numPr>
          <w:ilvl w:val="1"/>
          <w:numId w:val="3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</w:t>
      </w:r>
      <w:r w:rsidRPr="00810090">
        <w:rPr>
          <w:lang w:val="en-US"/>
        </w:rPr>
        <w:t xml:space="preserve">“ →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10090">
      <w:pPr>
        <w:pStyle w:val="Osnovnitekst"/>
        <w:numPr>
          <w:ilvl w:val="1"/>
          <w:numId w:val="3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Beogradu</w:t>
      </w:r>
      <w:r w:rsidRPr="00810090">
        <w:rPr>
          <w:lang w:val="en-US"/>
        </w:rPr>
        <w:t>“ → B-ORG I-ORG I-ORG</w:t>
      </w:r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370324"/>
      <w:r>
        <w:t>O</w:t>
      </w:r>
      <w:r>
        <w:rPr>
          <w:lang w:val="sr-Cyrl-RS"/>
        </w:rPr>
        <w:t>пшти појмови који означавау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r w:rsidRPr="00810090">
        <w:rPr>
          <w:lang w:val="en-GB"/>
        </w:rPr>
        <w:t xml:space="preserve">Речи или изрази који </w:t>
      </w:r>
      <w:r w:rsidRPr="00810090">
        <w:rPr>
          <w:b/>
          <w:bCs/>
          <w:lang w:val="en-GB"/>
        </w:rPr>
        <w:t>не означавају конкретну организацију</w:t>
      </w:r>
      <w:r w:rsidRPr="00810090">
        <w:rPr>
          <w:lang w:val="en-GB"/>
        </w:rPr>
        <w:t xml:space="preserve"> анотирају се као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733B8A">
      <w:pPr>
        <w:pStyle w:val="Osnovnitekst"/>
        <w:numPr>
          <w:ilvl w:val="1"/>
          <w:numId w:val="3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 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O</w:t>
      </w:r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370325"/>
      <w:r w:rsidRPr="00810090">
        <w:rPr>
          <w:lang w:val="en-GB"/>
        </w:rPr>
        <w:t>Имена особа у називу организације</w:t>
      </w:r>
      <w:bookmarkEnd w:id="18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Ако се </w:t>
      </w:r>
      <w:r w:rsidRPr="00810090">
        <w:rPr>
          <w:b/>
          <w:bCs/>
          <w:lang w:val="en-US"/>
        </w:rPr>
        <w:t>назив особе појави у имену организације</w:t>
      </w:r>
      <w:r w:rsidRPr="00810090">
        <w:rPr>
          <w:lang w:val="en-US"/>
        </w:rPr>
        <w:t xml:space="preserve">, та целина се и даље анотира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, а не као PER.</w:t>
      </w:r>
    </w:p>
    <w:p w14:paraId="4D86D99D" w14:textId="77777777" w:rsidR="00810090" w:rsidRPr="00810090" w:rsidRDefault="00810090" w:rsidP="00810090">
      <w:pPr>
        <w:pStyle w:val="Osnovnitekst"/>
        <w:numPr>
          <w:ilvl w:val="0"/>
          <w:numId w:val="38"/>
        </w:numPr>
        <w:rPr>
          <w:lang w:val="en-US"/>
        </w:rPr>
      </w:pPr>
      <w:r w:rsidRPr="00810090">
        <w:rPr>
          <w:lang w:val="en-US"/>
        </w:rPr>
        <w:t>Пример:</w:t>
      </w:r>
    </w:p>
    <w:p w14:paraId="495744A3" w14:textId="77777777" w:rsidR="00810090" w:rsidRPr="00810090" w:rsidRDefault="00810090" w:rsidP="00810090">
      <w:pPr>
        <w:pStyle w:val="Osnovnitekst"/>
        <w:numPr>
          <w:ilvl w:val="1"/>
          <w:numId w:val="3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Nikola Tesla</w:t>
      </w:r>
      <w:r w:rsidRPr="00810090">
        <w:rPr>
          <w:lang w:val="en-US"/>
        </w:rPr>
        <w:t>“ → B-ORG I-ORG I-ORG</w:t>
      </w:r>
    </w:p>
    <w:p w14:paraId="33F0EA92" w14:textId="77777777" w:rsidR="00810090" w:rsidRPr="00810090" w:rsidRDefault="00810090" w:rsidP="00810090">
      <w:pPr>
        <w:pStyle w:val="Osnovnitekst"/>
        <w:numPr>
          <w:ilvl w:val="1"/>
          <w:numId w:val="3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Fondacija Marko Marković</w:t>
      </w:r>
      <w:r w:rsidRPr="00810090">
        <w:rPr>
          <w:lang w:val="en-US"/>
        </w:rPr>
        <w:t>“ → B-ORG I-ORG I-ORG</w:t>
      </w:r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370326"/>
      <w:r w:rsidRPr="00810090">
        <w:rPr>
          <w:lang w:val="en-GB"/>
        </w:rPr>
        <w:t>Назив места после организације</w:t>
      </w:r>
      <w:bookmarkEnd w:id="19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Уколико се након </w:t>
      </w:r>
      <w:r w:rsidRPr="00810090">
        <w:rPr>
          <w:b/>
          <w:bCs/>
          <w:lang w:val="en-US"/>
        </w:rPr>
        <w:t>назива организације</w:t>
      </w:r>
      <w:r w:rsidRPr="00810090">
        <w:rPr>
          <w:lang w:val="en-US"/>
        </w:rPr>
        <w:t xml:space="preserve"> нађе и </w:t>
      </w:r>
      <w:r w:rsidRPr="00810090">
        <w:rPr>
          <w:b/>
          <w:bCs/>
          <w:lang w:val="en-US"/>
        </w:rPr>
        <w:t>назив места</w:t>
      </w:r>
      <w:r w:rsidRPr="00810090">
        <w:rPr>
          <w:lang w:val="en-US"/>
        </w:rPr>
        <w:t xml:space="preserve">, цела конструкција се анотира као </w:t>
      </w:r>
      <w:r w:rsidRPr="00810090">
        <w:rPr>
          <w:b/>
          <w:bCs/>
          <w:lang w:val="en-US"/>
        </w:rPr>
        <w:t>једна организација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10090">
      <w:pPr>
        <w:pStyle w:val="Osnovnitekst"/>
        <w:numPr>
          <w:ilvl w:val="0"/>
          <w:numId w:val="39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3B4CD9F8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 Beograd</w:t>
      </w:r>
      <w:r w:rsidRPr="00810090">
        <w:rPr>
          <w:lang w:val="en-US"/>
        </w:rPr>
        <w:t>“ → B-ORG I-ORG</w:t>
      </w:r>
    </w:p>
    <w:p w14:paraId="0E52E4DA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Vlada Republike Srbije</w:t>
      </w:r>
      <w:r w:rsidRPr="00810090">
        <w:rPr>
          <w:lang w:val="en-US"/>
        </w:rPr>
        <w:t>“ → B-ORG I-ORG I-ORG</w:t>
      </w:r>
    </w:p>
    <w:p w14:paraId="1D2225F0" w14:textId="77777777" w:rsidR="00810090" w:rsidRPr="00810090" w:rsidRDefault="00810090" w:rsidP="00810090">
      <w:pPr>
        <w:pStyle w:val="Osnovnitekst"/>
        <w:numPr>
          <w:ilvl w:val="1"/>
          <w:numId w:val="3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Nišu</w:t>
      </w:r>
      <w:r w:rsidRPr="00810090">
        <w:rPr>
          <w:lang w:val="en-US"/>
        </w:rPr>
        <w:t>“ → B-ORG I-ORG I-ORG</w:t>
      </w:r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370327"/>
      <w:r w:rsidRPr="00810090">
        <w:rPr>
          <w:lang w:val="en-GB"/>
        </w:rPr>
        <w:t>Придеви уз назив организације</w:t>
      </w:r>
      <w:bookmarkEnd w:id="20"/>
    </w:p>
    <w:p w14:paraId="36D001C1" w14:textId="40281A23" w:rsidR="00810090" w:rsidRDefault="00810090" w:rsidP="00810090">
      <w:pPr>
        <w:pStyle w:val="Osnovnitekst"/>
        <w:rPr>
          <w:lang w:val="en-GB"/>
        </w:rPr>
      </w:pPr>
      <w:r w:rsidRPr="00810090">
        <w:rPr>
          <w:b/>
          <w:bCs/>
          <w:lang w:val="en-GB"/>
        </w:rPr>
        <w:t>Придеви који се налазе уз назив организације</w:t>
      </w:r>
      <w:r w:rsidRPr="00810090">
        <w:rPr>
          <w:lang w:val="en-GB"/>
        </w:rPr>
        <w:t xml:space="preserve"> се </w:t>
      </w:r>
      <w:r w:rsidRPr="00810090">
        <w:rPr>
          <w:b/>
          <w:bCs/>
          <w:lang w:val="en-GB"/>
        </w:rPr>
        <w:t>не сматрају делом организације</w:t>
      </w:r>
      <w:r w:rsidRPr="00810090">
        <w:rPr>
          <w:lang w:val="en-GB"/>
        </w:rPr>
        <w:t xml:space="preserve"> и анотирају се као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10090">
      <w:pPr>
        <w:pStyle w:val="Osnovnitekst"/>
        <w:numPr>
          <w:ilvl w:val="0"/>
          <w:numId w:val="3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733B8A">
      <w:pPr>
        <w:pStyle w:val="Osnovnitekst"/>
        <w:numPr>
          <w:ilvl w:val="0"/>
          <w:numId w:val="3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srpskoj Vojsci</w:t>
      </w:r>
      <w:r w:rsidRPr="00810090">
        <w:rPr>
          <w:lang w:val="en-US"/>
        </w:rPr>
        <w:t xml:space="preserve"> 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370328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 организација</w:t>
      </w:r>
      <w:bookmarkEnd w:id="21"/>
    </w:p>
    <w:p w14:paraId="7C704441" w14:textId="7A8814C6" w:rsidR="00810090" w:rsidRPr="00810090" w:rsidRDefault="00810090" w:rsidP="00810090">
      <w:pPr>
        <w:pStyle w:val="Osnovnitekst"/>
        <w:numPr>
          <w:ilvl w:val="0"/>
          <w:numId w:val="40"/>
        </w:numPr>
        <w:rPr>
          <w:lang w:val="en-US"/>
        </w:rPr>
      </w:pPr>
      <w:r w:rsidRPr="00810090">
        <w:rPr>
          <w:lang w:val="en-US"/>
        </w:rPr>
        <w:t xml:space="preserve">Уколико се </w:t>
      </w:r>
      <w:r w:rsidRPr="00810090">
        <w:rPr>
          <w:b/>
          <w:bCs/>
          <w:lang w:val="en-US"/>
        </w:rPr>
        <w:t>назив организације и њен пододсек</w:t>
      </w:r>
      <w:r w:rsidRPr="00810090">
        <w:rPr>
          <w:lang w:val="en-US"/>
        </w:rPr>
        <w:t xml:space="preserve"> појаве заједно (нпр. „ETF – Одсек за рачунарство“), </w:t>
      </w:r>
      <w:r w:rsidRPr="00810090">
        <w:rPr>
          <w:b/>
          <w:bCs/>
          <w:lang w:val="en-US"/>
        </w:rPr>
        <w:t>анотирају се спојено као једна организација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10090">
      <w:pPr>
        <w:pStyle w:val="Osnovnitekst"/>
        <w:numPr>
          <w:ilvl w:val="0"/>
          <w:numId w:val="40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22CDE828" w14:textId="7BC04236" w:rsidR="00810090" w:rsidRPr="00353FF3" w:rsidRDefault="00810090" w:rsidP="00810090">
      <w:pPr>
        <w:pStyle w:val="Osnovnitekst"/>
        <w:numPr>
          <w:ilvl w:val="1"/>
          <w:numId w:val="4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r w:rsidR="00353FF3">
        <w:rPr>
          <w:b/>
          <w:bCs/>
          <w:lang w:val="en-US"/>
        </w:rPr>
        <w:t>Odsek za računarstvo</w:t>
      </w:r>
      <w:r w:rsidRPr="00810090">
        <w:rPr>
          <w:lang w:val="en-US"/>
        </w:rPr>
        <w:t xml:space="preserve">“ →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 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</w:t>
      </w:r>
    </w:p>
    <w:p w14:paraId="383A149A" w14:textId="0409820E" w:rsidR="00353FF3" w:rsidRPr="00810090" w:rsidRDefault="00353FF3" w:rsidP="00810090">
      <w:pPr>
        <w:pStyle w:val="Osnovnitekst"/>
        <w:numPr>
          <w:ilvl w:val="1"/>
          <w:numId w:val="4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>Stanica -  servisa za savremeni ples</w:t>
      </w:r>
      <w:r w:rsidRPr="00810090">
        <w:rPr>
          <w:lang w:val="en-US"/>
        </w:rPr>
        <w:t>“→</w:t>
      </w:r>
      <w:r>
        <w:rPr>
          <w:lang w:val="en-US"/>
        </w:rPr>
        <w:t xml:space="preserve"> B-ORG I-ORG I-ORG I-ORG I-ORG</w:t>
      </w:r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370329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r w:rsidRPr="00FD76CB">
        <w:rPr>
          <w:lang w:val="en-US"/>
        </w:rPr>
        <w:t xml:space="preserve">Ако се </w:t>
      </w:r>
      <w:r w:rsidRPr="00FD76CB">
        <w:rPr>
          <w:b/>
          <w:bCs/>
          <w:lang w:val="en-US"/>
        </w:rPr>
        <w:t>скраћеница појави након пуне форме назива организације</w:t>
      </w:r>
      <w:r w:rsidRPr="00FD76CB">
        <w:rPr>
          <w:lang w:val="en-US"/>
        </w:rPr>
        <w:t xml:space="preserve">, скраћеница се анотира као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знаком.</w:t>
      </w:r>
    </w:p>
    <w:p w14:paraId="4D5F25FC" w14:textId="77777777" w:rsidR="00FD76CB" w:rsidRPr="00FD76CB" w:rsidRDefault="00FD76CB" w:rsidP="00FD76CB">
      <w:pPr>
        <w:pStyle w:val="Osnovnitekst"/>
        <w:numPr>
          <w:ilvl w:val="0"/>
          <w:numId w:val="41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6410E03" w14:textId="0F6708A0" w:rsidR="00FD76CB" w:rsidRP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Elektrotehnički fakultet – ETF</w:t>
      </w:r>
      <w:r w:rsidRPr="00FD76CB">
        <w:rPr>
          <w:lang w:val="en-US"/>
        </w:rPr>
        <w:t>“ →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I-ORG</w:t>
      </w:r>
    </w:p>
    <w:p w14:paraId="18C35E49" w14:textId="076D252F" w:rsidR="00FD76CB" w:rsidRP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Univerzitet u Beogradu – UB</w:t>
      </w:r>
      <w:r w:rsidRPr="00FD76CB">
        <w:rPr>
          <w:lang w:val="en-US"/>
        </w:rPr>
        <w:t>“ →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I-ORG</w:t>
      </w:r>
      <w:r>
        <w:rPr>
          <w:lang w:val="en-US"/>
        </w:rPr>
        <w:t xml:space="preserve"> O</w:t>
      </w:r>
      <w:r w:rsidRPr="00FD76CB">
        <w:rPr>
          <w:lang w:val="en-US"/>
        </w:rPr>
        <w:t xml:space="preserve"> I-ORG</w:t>
      </w:r>
    </w:p>
    <w:p w14:paraId="1A04DE27" w14:textId="223FF9B7" w:rsidR="00FD76CB" w:rsidRDefault="00FD76CB" w:rsidP="00FD76CB">
      <w:pPr>
        <w:pStyle w:val="Osnovnitekst"/>
        <w:numPr>
          <w:ilvl w:val="1"/>
          <w:numId w:val="4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Ministarstvo unutrašnjih poslova – MUP</w:t>
      </w:r>
      <w:r w:rsidRPr="00FD76CB">
        <w:rPr>
          <w:lang w:val="en-US"/>
        </w:rPr>
        <w:t>“ → B-ORG I-ORG I-ORG</w:t>
      </w:r>
      <w:r>
        <w:rPr>
          <w:lang w:val="en-US"/>
        </w:rPr>
        <w:t xml:space="preserve"> O I-ORG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370330"/>
      <w:r>
        <w:rPr>
          <w:lang w:val="sr-Cyrl-RS"/>
        </w:rPr>
        <w:lastRenderedPageBreak/>
        <w:t>Наводници у називу</w:t>
      </w:r>
      <w:bookmarkEnd w:id="23"/>
    </w:p>
    <w:p w14:paraId="7E6A501D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су </w:t>
      </w:r>
      <w:r w:rsidRPr="00FD76CB">
        <w:rPr>
          <w:b/>
          <w:bCs/>
          <w:lang w:val="en-US"/>
        </w:rPr>
        <w:t>наводници саставни део назива</w:t>
      </w:r>
      <w:r w:rsidRPr="00FD76CB">
        <w:rPr>
          <w:lang w:val="en-US"/>
        </w:rPr>
        <w:t xml:space="preserve"> (нпр. назив организације или књиге), </w:t>
      </w:r>
      <w:r w:rsidRPr="00FD76CB">
        <w:rPr>
          <w:b/>
          <w:bCs/>
          <w:lang w:val="en-US"/>
        </w:rPr>
        <w:t>не анотирају се као O</w:t>
      </w:r>
      <w:r w:rsidRPr="00FD76CB">
        <w:rPr>
          <w:lang w:val="en-US"/>
        </w:rPr>
        <w:t>, већ се третирају као део назива.</w:t>
      </w:r>
    </w:p>
    <w:p w14:paraId="721A6BE3" w14:textId="22EEE853" w:rsidR="00FD76CB" w:rsidRPr="00FD76CB" w:rsidRDefault="00FD76CB" w:rsidP="00FD76CB">
      <w:pPr>
        <w:pStyle w:val="Osnovnitekst"/>
        <w:numPr>
          <w:ilvl w:val="0"/>
          <w:numId w:val="4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7AA9D9B3" w14:textId="1C0DDE83" w:rsidR="00FD76CB" w:rsidRDefault="00FD76CB" w:rsidP="00FD76CB">
      <w:pPr>
        <w:pStyle w:val="Osnovnitekst"/>
        <w:numPr>
          <w:ilvl w:val="1"/>
          <w:numId w:val="42"/>
        </w:numPr>
        <w:rPr>
          <w:lang w:val="en-US"/>
        </w:rPr>
      </w:pPr>
      <w:r w:rsidRPr="00FD76CB">
        <w:rPr>
          <w:lang w:val="en-US"/>
        </w:rPr>
        <w:t>„</w:t>
      </w:r>
      <w:r w:rsidR="00353FF3">
        <w:rPr>
          <w:b/>
          <w:bCs/>
          <w:lang w:val="en-US"/>
        </w:rPr>
        <w:t>Univerzitet Nikola Tesla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I-ORG I-ORG </w:t>
      </w:r>
      <w:r w:rsidR="00774C02">
        <w:rPr>
          <w:lang w:val="en-US"/>
        </w:rPr>
        <w:t>I-ORG</w:t>
      </w:r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370331"/>
      <w:r w:rsidRPr="00FD76CB">
        <w:rPr>
          <w:lang w:val="en-GB"/>
        </w:rPr>
        <w:t>Место после организације и ближа одредница</w:t>
      </w:r>
      <w:bookmarkEnd w:id="24"/>
    </w:p>
    <w:p w14:paraId="7FBD6BDD" w14:textId="77777777" w:rsidR="00FD76CB" w:rsidRPr="00FD76CB" w:rsidRDefault="00FD76CB" w:rsidP="00FD76CB">
      <w:pPr>
        <w:pStyle w:val="Osnovnitekst"/>
        <w:numPr>
          <w:ilvl w:val="0"/>
          <w:numId w:val="43"/>
        </w:numPr>
        <w:rPr>
          <w:lang w:val="en-US"/>
        </w:rPr>
      </w:pPr>
      <w:r w:rsidRPr="00FD76CB">
        <w:rPr>
          <w:lang w:val="en-US"/>
        </w:rPr>
        <w:t xml:space="preserve">Ако је </w:t>
      </w:r>
      <w:r w:rsidRPr="00FD76CB">
        <w:rPr>
          <w:b/>
          <w:bCs/>
          <w:lang w:val="en-US"/>
        </w:rPr>
        <w:t>назив места одвојен зарезом</w:t>
      </w:r>
      <w:r w:rsidRPr="00FD76CB">
        <w:rPr>
          <w:lang w:val="en-US"/>
        </w:rPr>
        <w:t xml:space="preserve"> од саме организације, </w:t>
      </w:r>
      <w:r w:rsidRPr="00FD76CB">
        <w:rPr>
          <w:b/>
          <w:bCs/>
          <w:lang w:val="en-US"/>
        </w:rPr>
        <w:t>не улази у састав организације</w:t>
      </w:r>
      <w:r w:rsidRPr="00FD76CB">
        <w:rPr>
          <w:lang w:val="en-US"/>
        </w:rPr>
        <w:t xml:space="preserve"> и анотира се као </w:t>
      </w:r>
      <w:r w:rsidRPr="00FD76CB">
        <w:rPr>
          <w:b/>
          <w:bCs/>
          <w:lang w:val="en-US"/>
        </w:rPr>
        <w:t>место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353FF3">
      <w:pPr>
        <w:pStyle w:val="Osnovnitekst"/>
        <w:numPr>
          <w:ilvl w:val="0"/>
          <w:numId w:val="43"/>
        </w:numPr>
        <w:rPr>
          <w:lang w:val="en-US"/>
        </w:rPr>
      </w:pPr>
      <w:r w:rsidRPr="00FD76CB">
        <w:rPr>
          <w:lang w:val="en-US"/>
        </w:rPr>
        <w:t xml:space="preserve">Ако је за место дата </w:t>
      </w:r>
      <w:r w:rsidRPr="00FD76CB">
        <w:rPr>
          <w:b/>
          <w:bCs/>
          <w:lang w:val="en-US"/>
        </w:rPr>
        <w:t>ближа одредница у заградама</w:t>
      </w:r>
      <w:r w:rsidRPr="00FD76CB">
        <w:rPr>
          <w:lang w:val="en-US"/>
        </w:rPr>
        <w:t xml:space="preserve">, она се третира као </w:t>
      </w:r>
      <w:r w:rsidRPr="00FD76CB">
        <w:rPr>
          <w:b/>
          <w:bCs/>
          <w:lang w:val="en-US"/>
        </w:rPr>
        <w:t>посебно место</w:t>
      </w:r>
      <w:r w:rsidRPr="00FD76CB">
        <w:rPr>
          <w:lang w:val="en-US"/>
        </w:rPr>
        <w:t xml:space="preserve"> и започиње са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FD76CB">
      <w:pPr>
        <w:pStyle w:val="Osnovnitekst"/>
        <w:numPr>
          <w:ilvl w:val="0"/>
          <w:numId w:val="44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A99A5B0" w14:textId="77777777" w:rsidR="00FD76CB" w:rsidRPr="00FD76CB" w:rsidRDefault="00FD76CB" w:rsidP="00FD76CB">
      <w:pPr>
        <w:pStyle w:val="Osnovnitekst"/>
        <w:numPr>
          <w:ilvl w:val="1"/>
          <w:numId w:val="4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Policija, Beograd</w:t>
      </w:r>
      <w:r w:rsidRPr="00FD76CB">
        <w:rPr>
          <w:lang w:val="en-US"/>
        </w:rPr>
        <w:t>“ → B-ORG O B-LOC</w:t>
      </w:r>
    </w:p>
    <w:p w14:paraId="5376441A" w14:textId="604162CD" w:rsidR="00FD76CB" w:rsidRDefault="00FD76CB" w:rsidP="00FD76CB">
      <w:pPr>
        <w:pStyle w:val="Osnovnitekst"/>
        <w:numPr>
          <w:ilvl w:val="1"/>
          <w:numId w:val="4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(Petrovaradin)</w:t>
      </w:r>
      <w:r w:rsidRPr="00FD76CB">
        <w:rPr>
          <w:lang w:val="en-US"/>
        </w:rPr>
        <w:t>“ →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370332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r>
        <w:rPr>
          <w:lang w:val="sr-Cyrl-RS"/>
        </w:rPr>
        <w:t>падежним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се ради о </w:t>
      </w:r>
      <w:r w:rsidRPr="00FD76CB">
        <w:rPr>
          <w:b/>
          <w:bCs/>
          <w:lang w:val="en-US"/>
        </w:rPr>
        <w:t>деривату имена који означава особу</w:t>
      </w:r>
      <w:r w:rsidRPr="00FD76CB">
        <w:rPr>
          <w:lang w:val="en-US"/>
        </w:rPr>
        <w:t xml:space="preserve">, тај дериват се анотира као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FD76CB">
      <w:pPr>
        <w:pStyle w:val="Osnovnitekst"/>
        <w:numPr>
          <w:ilvl w:val="0"/>
          <w:numId w:val="45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4D11BBE" w14:textId="7C26A0DC" w:rsidR="00FD76CB" w:rsidRPr="00FD76CB" w:rsidRDefault="00FD76CB" w:rsidP="00FD76CB">
      <w:pPr>
        <w:pStyle w:val="Osnovnitekst"/>
        <w:numPr>
          <w:ilvl w:val="1"/>
          <w:numId w:val="45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Vučićevi</w:t>
      </w:r>
      <w:r w:rsidRPr="00FD76CB">
        <w:rPr>
          <w:lang w:val="en-US"/>
        </w:rPr>
        <w:t>“ →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370333"/>
      <w:r w:rsidRPr="00FD76CB">
        <w:rPr>
          <w:lang w:val="en-GB"/>
        </w:rPr>
        <w:t>Иницијали особе</w:t>
      </w:r>
      <w:bookmarkEnd w:id="26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r w:rsidRPr="00FD76CB">
        <w:rPr>
          <w:lang w:val="en-GB"/>
        </w:rPr>
        <w:t xml:space="preserve">Ако се наведу </w:t>
      </w:r>
      <w:r w:rsidRPr="00FD76CB">
        <w:rPr>
          <w:b/>
          <w:bCs/>
          <w:lang w:val="en-GB"/>
        </w:rPr>
        <w:t>само иницијали особе</w:t>
      </w:r>
      <w:r w:rsidRPr="00FD76CB">
        <w:rPr>
          <w:lang w:val="en-GB"/>
        </w:rPr>
        <w:t xml:space="preserve">, они се анотирају као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FD76CB">
      <w:pPr>
        <w:pStyle w:val="Osnovnitekst"/>
        <w:numPr>
          <w:ilvl w:val="0"/>
          <w:numId w:val="37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63D1265D" w14:textId="59B514BB" w:rsidR="00FD76CB" w:rsidRPr="00FD76CB" w:rsidRDefault="00FD76CB" w:rsidP="00FD76CB">
      <w:pPr>
        <w:pStyle w:val="Osnovnitekst"/>
        <w:numPr>
          <w:ilvl w:val="0"/>
          <w:numId w:val="4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M. B.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FD76CB">
      <w:pPr>
        <w:pStyle w:val="Osnovnitekst"/>
        <w:numPr>
          <w:ilvl w:val="0"/>
          <w:numId w:val="4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J. K.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370334"/>
      <w:r w:rsidRPr="0020785B">
        <w:rPr>
          <w:lang w:val="en-GB"/>
        </w:rPr>
        <w:t>Уметничка имена и титуле</w:t>
      </w:r>
      <w:bookmarkEnd w:id="27"/>
    </w:p>
    <w:p w14:paraId="45A56E58" w14:textId="32EF675F" w:rsidR="0020785B" w:rsidRPr="0020785B" w:rsidRDefault="0020785B" w:rsidP="0020785B">
      <w:pPr>
        <w:pStyle w:val="Osnovnitekst"/>
        <w:numPr>
          <w:ilvl w:val="0"/>
          <w:numId w:val="49"/>
        </w:numPr>
        <w:rPr>
          <w:lang w:val="en-US"/>
        </w:rPr>
      </w:pPr>
      <w:r w:rsidRPr="0020785B">
        <w:rPr>
          <w:b/>
          <w:bCs/>
          <w:lang w:val="en-US"/>
        </w:rPr>
        <w:t>Уметничка имена</w:t>
      </w:r>
      <w:r w:rsidRPr="0020785B">
        <w:rPr>
          <w:lang w:val="en-US"/>
        </w:rPr>
        <w:t xml:space="preserve"> се анотирају као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20785B">
      <w:pPr>
        <w:pStyle w:val="Osnovnitekst"/>
        <w:numPr>
          <w:ilvl w:val="0"/>
          <w:numId w:val="47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635812C" w14:textId="490290BE" w:rsidR="0020785B" w:rsidRPr="0020785B" w:rsidRDefault="0020785B" w:rsidP="0020785B">
      <w:pPr>
        <w:pStyle w:val="Osnovnitekst"/>
        <w:numPr>
          <w:ilvl w:val="1"/>
          <w:numId w:val="4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DJ Žeks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20785B">
      <w:pPr>
        <w:pStyle w:val="Osnovnitekst"/>
        <w:numPr>
          <w:ilvl w:val="1"/>
          <w:numId w:val="4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Lady Gaga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20785B">
      <w:pPr>
        <w:pStyle w:val="Osnovnitekst"/>
        <w:numPr>
          <w:ilvl w:val="0"/>
          <w:numId w:val="49"/>
        </w:numPr>
        <w:rPr>
          <w:lang w:val="en-US"/>
        </w:rPr>
      </w:pPr>
      <w:r w:rsidRPr="0020785B">
        <w:rPr>
          <w:b/>
          <w:bCs/>
          <w:lang w:val="en-US"/>
        </w:rPr>
        <w:t>Титуле и звања</w:t>
      </w:r>
      <w:r w:rsidRPr="0020785B">
        <w:rPr>
          <w:lang w:val="en-US"/>
        </w:rPr>
        <w:t xml:space="preserve"> која претходе имену особе </w:t>
      </w:r>
      <w:r w:rsidRPr="0020785B">
        <w:rPr>
          <w:b/>
          <w:bCs/>
          <w:lang w:val="en-US"/>
        </w:rPr>
        <w:t>не улазе у PER анотацију</w:t>
      </w:r>
      <w:r w:rsidRPr="0020785B">
        <w:rPr>
          <w:lang w:val="en-US"/>
        </w:rPr>
        <w:t>.</w:t>
      </w:r>
    </w:p>
    <w:p w14:paraId="5F1E8910" w14:textId="77777777" w:rsidR="0020785B" w:rsidRPr="0020785B" w:rsidRDefault="0020785B" w:rsidP="0020785B">
      <w:pPr>
        <w:pStyle w:val="Osnovnitekst"/>
        <w:numPr>
          <w:ilvl w:val="0"/>
          <w:numId w:val="48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17D06FA" w14:textId="376441F2" w:rsidR="0020785B" w:rsidRPr="0020785B" w:rsidRDefault="0020785B" w:rsidP="0020785B">
      <w:pPr>
        <w:pStyle w:val="Osnovnitekst"/>
        <w:numPr>
          <w:ilvl w:val="1"/>
          <w:numId w:val="4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predsednik Srbije Aleksandar Vučić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20785B">
      <w:pPr>
        <w:pStyle w:val="Osnovnitekst"/>
        <w:numPr>
          <w:ilvl w:val="1"/>
          <w:numId w:val="4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dr Jovan Jovanović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370335"/>
      <w:r w:rsidRPr="0020785B">
        <w:rPr>
          <w:lang w:val="en-GB"/>
        </w:rPr>
        <w:t>Називи бендова и група</w:t>
      </w:r>
      <w:bookmarkEnd w:id="28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музичких бендова или група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20785B">
      <w:pPr>
        <w:pStyle w:val="Osnovnitekst"/>
        <w:numPr>
          <w:ilvl w:val="0"/>
          <w:numId w:val="50"/>
        </w:numPr>
        <w:rPr>
          <w:lang w:val="en-US"/>
        </w:rPr>
      </w:pPr>
      <w:r w:rsidRPr="0020785B">
        <w:rPr>
          <w:lang w:val="en-US"/>
        </w:rPr>
        <w:lastRenderedPageBreak/>
        <w:t>Примери:</w:t>
      </w:r>
    </w:p>
    <w:p w14:paraId="14172BE6" w14:textId="0DE175B2" w:rsidR="0020785B" w:rsidRPr="0020785B" w:rsidRDefault="0020785B" w:rsidP="0020785B">
      <w:pPr>
        <w:pStyle w:val="Osnovnitekst"/>
        <w:numPr>
          <w:ilvl w:val="1"/>
          <w:numId w:val="5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Beogradski sindikat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20785B">
      <w:pPr>
        <w:pStyle w:val="Osnovnitekst"/>
        <w:numPr>
          <w:ilvl w:val="1"/>
          <w:numId w:val="5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Riblja Čorba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370336"/>
      <w:r w:rsidRPr="0020785B">
        <w:rPr>
          <w:lang w:val="en-GB"/>
        </w:rPr>
        <w:t>Име особе са надимком</w:t>
      </w:r>
      <w:bookmarkEnd w:id="29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се име особе појави са </w:t>
      </w:r>
      <w:r w:rsidRPr="0020785B">
        <w:rPr>
          <w:b/>
          <w:bCs/>
          <w:lang w:val="en-US"/>
        </w:rPr>
        <w:t>надимком</w:t>
      </w:r>
      <w:r w:rsidRPr="0020785B">
        <w:rPr>
          <w:lang w:val="en-US"/>
        </w:rPr>
        <w:t xml:space="preserve">, цела конструкција се анотира као </w:t>
      </w:r>
      <w:r w:rsidRPr="0020785B">
        <w:rPr>
          <w:b/>
          <w:bCs/>
          <w:lang w:val="en-US"/>
        </w:rPr>
        <w:t>један PER ентитет</w:t>
      </w:r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>уколико нема интерпункцијских знакова, али уколико се јави интерпункцијски знак, онда се надимак посмтра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20785B">
      <w:pPr>
        <w:pStyle w:val="Osnovnitekst"/>
        <w:numPr>
          <w:ilvl w:val="0"/>
          <w:numId w:val="51"/>
        </w:numPr>
        <w:rPr>
          <w:lang w:val="en-US"/>
        </w:rPr>
      </w:pPr>
      <w:r w:rsidRPr="0020785B">
        <w:rPr>
          <w:lang w:val="en-US"/>
        </w:rPr>
        <w:t>Пример:</w:t>
      </w:r>
    </w:p>
    <w:p w14:paraId="40FB34A0" w14:textId="5DBD1F78" w:rsidR="0020785B" w:rsidRPr="0020785B" w:rsidRDefault="0020785B" w:rsidP="0020785B">
      <w:pPr>
        <w:pStyle w:val="Osnovnitekst"/>
        <w:numPr>
          <w:ilvl w:val="1"/>
          <w:numId w:val="5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>Vučić - Aca</w:t>
      </w:r>
      <w:r w:rsidRPr="0020785B">
        <w:rPr>
          <w:lang w:val="en-US"/>
        </w:rPr>
        <w:t xml:space="preserve">“ →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370337"/>
      <w:r w:rsidRPr="0020785B">
        <w:rPr>
          <w:lang w:val="en-GB"/>
        </w:rPr>
        <w:t>Образовне установе</w:t>
      </w:r>
      <w:bookmarkEnd w:id="30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образовних установа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20785B">
      <w:pPr>
        <w:pStyle w:val="Osnovnitekst"/>
        <w:numPr>
          <w:ilvl w:val="0"/>
          <w:numId w:val="52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62BF5DD9" w14:textId="3CF7EB4D" w:rsidR="0020785B" w:rsidRPr="0020785B" w:rsidRDefault="0020785B" w:rsidP="0020785B">
      <w:pPr>
        <w:pStyle w:val="Osnovnitekst"/>
        <w:numPr>
          <w:ilvl w:val="1"/>
          <w:numId w:val="5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Fakultet tehni</w:t>
      </w:r>
      <w:r w:rsidR="004C76E2">
        <w:rPr>
          <w:b/>
          <w:bCs/>
          <w:lang w:val="sr-Latn-RS"/>
        </w:rPr>
        <w:t>č</w:t>
      </w:r>
      <w:r w:rsidR="004C76E2">
        <w:rPr>
          <w:b/>
          <w:bCs/>
          <w:lang w:val="en-US"/>
        </w:rPr>
        <w:t>kih nauka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62802E0A" w14:textId="1B859250" w:rsidR="0020785B" w:rsidRPr="004C76E2" w:rsidRDefault="0020785B" w:rsidP="0020785B">
      <w:pPr>
        <w:pStyle w:val="Osnovnitekst"/>
        <w:numPr>
          <w:ilvl w:val="1"/>
          <w:numId w:val="5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Univerzitet u Beogradu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370338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4C76E2">
      <w:pPr>
        <w:pStyle w:val="Osnovnitekst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18468801" w:rsidR="004C76E2" w:rsidRPr="004C76E2" w:rsidRDefault="004C76E2" w:rsidP="004C76E2">
      <w:pPr>
        <w:pStyle w:val="Osnovnitekst"/>
        <w:numPr>
          <w:ilvl w:val="1"/>
          <w:numId w:val="3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Tržni centar Ušće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B-LOC I-LOC I-LOC</w:t>
      </w:r>
    </w:p>
    <w:p w14:paraId="4A0B8F52" w14:textId="57862C72" w:rsidR="004C76E2" w:rsidRPr="004C76E2" w:rsidRDefault="004C76E2" w:rsidP="004C76E2">
      <w:pPr>
        <w:pStyle w:val="Osnovnitekst"/>
        <w:numPr>
          <w:ilvl w:val="1"/>
          <w:numId w:val="3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hotel Hajat</w:t>
      </w:r>
      <w:r w:rsidRPr="0020785B">
        <w:rPr>
          <w:lang w:val="en-US"/>
        </w:rPr>
        <w:t>“→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370339"/>
      <w:r w:rsidRPr="0020785B">
        <w:rPr>
          <w:lang w:val="en-GB"/>
        </w:rPr>
        <w:t>Називи штампаних новина</w:t>
      </w:r>
      <w:bookmarkEnd w:id="32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штампаних новина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20785B">
      <w:pPr>
        <w:pStyle w:val="Osnovnitekst"/>
        <w:numPr>
          <w:ilvl w:val="0"/>
          <w:numId w:val="53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2ABD39FF" w14:textId="6D9E9C40" w:rsidR="0020785B" w:rsidRPr="0020785B" w:rsidRDefault="0020785B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20785B">
      <w:pPr>
        <w:pStyle w:val="Osnovnitekst"/>
        <w:numPr>
          <w:ilvl w:val="1"/>
          <w:numId w:val="53"/>
        </w:numPr>
        <w:rPr>
          <w:lang w:val="en-US"/>
        </w:rPr>
      </w:pPr>
      <w:r w:rsidRPr="0020785B">
        <w:rPr>
          <w:lang w:val="en-US"/>
        </w:rPr>
        <w:t>„</w:t>
      </w:r>
      <w:r w:rsidRPr="00353FF3">
        <w:rPr>
          <w:b/>
          <w:bCs/>
          <w:lang w:val="en-US"/>
        </w:rPr>
        <w:t>nedeljnik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370340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353FF3">
      <w:pPr>
        <w:pStyle w:val="Osnovnitekst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353FF3">
      <w:pPr>
        <w:pStyle w:val="Osnovnitekst"/>
        <w:numPr>
          <w:ilvl w:val="1"/>
          <w:numId w:val="3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Srbi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7AA49AEA" w14:textId="10DB1C86" w:rsidR="00353FF3" w:rsidRPr="00353FF3" w:rsidRDefault="00353FF3" w:rsidP="00353FF3">
      <w:pPr>
        <w:pStyle w:val="Osnovnitekst"/>
        <w:numPr>
          <w:ilvl w:val="1"/>
          <w:numId w:val="3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Hrvati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370341"/>
      <w:r w:rsidRPr="0020785B">
        <w:rPr>
          <w:lang w:val="en-GB"/>
        </w:rPr>
        <w:lastRenderedPageBreak/>
        <w:t>Називи мора и океана</w:t>
      </w:r>
      <w:bookmarkEnd w:id="34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мора и океана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20785B">
      <w:pPr>
        <w:pStyle w:val="Osnovnitekst"/>
        <w:numPr>
          <w:ilvl w:val="0"/>
          <w:numId w:val="54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D883786" w14:textId="68019F1F" w:rsidR="0020785B" w:rsidRPr="0020785B" w:rsidRDefault="0020785B" w:rsidP="0020785B">
      <w:pPr>
        <w:pStyle w:val="Osnovnitekst"/>
        <w:numPr>
          <w:ilvl w:val="1"/>
          <w:numId w:val="5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Atlantski okean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20785B">
      <w:pPr>
        <w:pStyle w:val="Osnovnitekst"/>
        <w:numPr>
          <w:ilvl w:val="1"/>
          <w:numId w:val="5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Jadransko more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370342"/>
      <w:r w:rsidRPr="0020785B">
        <w:rPr>
          <w:lang w:val="en-GB"/>
        </w:rPr>
        <w:t>Називи у хаштаговима</w:t>
      </w:r>
      <w:bookmarkEnd w:id="35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хаштаг садржи </w:t>
      </w:r>
      <w:r w:rsidRPr="0020785B">
        <w:rPr>
          <w:b/>
          <w:bCs/>
          <w:lang w:val="en-US"/>
        </w:rPr>
        <w:t>назив локације, особе или организације</w:t>
      </w:r>
      <w:r w:rsidRPr="0020785B">
        <w:rPr>
          <w:lang w:val="en-US"/>
        </w:rPr>
        <w:t xml:space="preserve">, он се анотира </w:t>
      </w:r>
      <w:r w:rsidRPr="0020785B">
        <w:rPr>
          <w:b/>
          <w:bCs/>
          <w:lang w:val="en-US"/>
        </w:rPr>
        <w:t>према одговарајућем типу ентитета</w:t>
      </w:r>
      <w:r w:rsidRPr="0020785B">
        <w:rPr>
          <w:lang w:val="en-US"/>
        </w:rPr>
        <w:t>.</w:t>
      </w:r>
    </w:p>
    <w:p w14:paraId="6C56DA28" w14:textId="77777777" w:rsidR="0020785B" w:rsidRPr="0020785B" w:rsidRDefault="0020785B" w:rsidP="0020785B">
      <w:pPr>
        <w:pStyle w:val="Osnovnitekst"/>
        <w:numPr>
          <w:ilvl w:val="0"/>
          <w:numId w:val="55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E130E9" w14:textId="7DF0909B" w:rsidR="0020785B" w:rsidRPr="0020785B" w:rsidRDefault="0020785B" w:rsidP="0020785B">
      <w:pPr>
        <w:pStyle w:val="Osnovnitekst"/>
        <w:numPr>
          <w:ilvl w:val="1"/>
          <w:numId w:val="5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#Beograd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20785B">
      <w:pPr>
        <w:pStyle w:val="Osnovnitekst"/>
        <w:numPr>
          <w:ilvl w:val="1"/>
          <w:numId w:val="5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370343"/>
      <w:r w:rsidRPr="0020785B">
        <w:rPr>
          <w:lang w:val="en-GB"/>
        </w:rPr>
        <w:t>Кориснички називи профила</w:t>
      </w:r>
      <w:bookmarkEnd w:id="36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корисничких профила на друштвеним мрежама</w:t>
      </w:r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се не анотирају</w:t>
      </w:r>
      <w:r w:rsidRPr="0020785B">
        <w:rPr>
          <w:lang w:val="en-US"/>
        </w:rPr>
        <w:t>.</w:t>
      </w:r>
    </w:p>
    <w:p w14:paraId="67DC7152" w14:textId="77777777" w:rsidR="0020785B" w:rsidRPr="0020785B" w:rsidRDefault="0020785B" w:rsidP="0020785B">
      <w:pPr>
        <w:pStyle w:val="Osnovnitekst"/>
        <w:numPr>
          <w:ilvl w:val="0"/>
          <w:numId w:val="56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EF457E5" w14:textId="77777777" w:rsidR="0020785B" w:rsidRPr="0020785B" w:rsidRDefault="0020785B" w:rsidP="0020785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@avucic → O</w:t>
      </w:r>
    </w:p>
    <w:p w14:paraId="4EDC9E65" w14:textId="77777777" w:rsidR="0020785B" w:rsidRPr="0020785B" w:rsidRDefault="0020785B" w:rsidP="0020785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@BlicOnline → O</w:t>
      </w:r>
    </w:p>
    <w:p w14:paraId="1D69F667" w14:textId="6B0AB000" w:rsidR="0020785B" w:rsidRDefault="0020785B" w:rsidP="0094770B">
      <w:pPr>
        <w:pStyle w:val="Osnovnitekst"/>
        <w:numPr>
          <w:ilvl w:val="1"/>
          <w:numId w:val="56"/>
        </w:numPr>
        <w:rPr>
          <w:lang w:val="en-US"/>
        </w:rPr>
      </w:pPr>
      <w:r w:rsidRPr="0020785B">
        <w:rPr>
          <w:lang w:val="en-US"/>
        </w:rPr>
        <w:t>@RTSinfo →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8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370344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особа.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почетак ентитета.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 након "-" не сматрамо истим ентитетом.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m-lle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 не сматрамо делом имена.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 на почетку анотације.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 "је" не припада ентитету.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организација.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организација - не односи се на конкретну.</w:t>
            </w:r>
          </w:p>
        </w:tc>
      </w:tr>
    </w:tbl>
    <w:p w14:paraId="332DECB6" w14:textId="77777777" w:rsidR="00CE7C82" w:rsidRPr="00CE7C82" w:rsidRDefault="00CE7C82" w:rsidP="006558CF">
      <w:pPr>
        <w:pStyle w:val="Osnovnitekst"/>
        <w:ind w:firstLine="0"/>
        <w:rPr>
          <w:lang w:val="sr-Cyrl-RS"/>
        </w:rPr>
      </w:pPr>
    </w:p>
    <w:p w14:paraId="79998274" w14:textId="77777777" w:rsidR="00A9409E" w:rsidRDefault="00A9409E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370345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 токена</w:t>
            </w:r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токенима.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 у токенима</w:t>
            </w:r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токена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370346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овој фази пројекта фокус је на евалуацији различитих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модела, почевши од базног приступа заснованог на статистичким методама, па све до напреднијих дубоких модела. Циљ је да се анализирају перформансе појединих модела, идентификују њихове предности и ограничења и изврши упоредна анализа резултата.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r w:rsidRPr="00405E46">
        <w:rPr>
          <w:lang w:val="en-US"/>
        </w:rPr>
        <w:t xml:space="preserve">Прво се разматра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модел</w:t>
      </w:r>
      <w:r w:rsidRPr="00405E46">
        <w:rPr>
          <w:lang w:val="en-US"/>
        </w:rPr>
        <w:t xml:space="preserve"> заснован на мултином</w:t>
      </w:r>
      <w:r w:rsidR="001D17B4">
        <w:rPr>
          <w:lang w:val="sr-Cyrl-RS"/>
        </w:rPr>
        <w:t>ијал</w:t>
      </w:r>
      <w:r w:rsidRPr="00405E46">
        <w:rPr>
          <w:lang w:val="en-US"/>
        </w:rPr>
        <w:t xml:space="preserve">ном наивном Бајесовом класификатору, где се сваки токен класификује независно. За ову евалуацију користи се 10-слојна </w:t>
      </w:r>
      <w:r>
        <w:rPr>
          <w:lang w:val="sr-Cyrl-RS"/>
        </w:rPr>
        <w:t>унакрсна валидација</w:t>
      </w:r>
      <w:r w:rsidRPr="00405E46">
        <w:rPr>
          <w:lang w:val="en-US"/>
        </w:rPr>
        <w:t>, а као основне одлике модела укључују one-hot репрезентацију тренутног и претходних неколико токена, капитализацију токена и позицију токена у реченици.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r w:rsidRPr="00405E46">
        <w:rPr>
          <w:lang w:val="en-US"/>
        </w:rPr>
        <w:t xml:space="preserve">Након тога, евалуација се проширује на напредније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моделе као што су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r w:rsidR="00DF707E">
        <w:rPr>
          <w:b/>
          <w:bCs/>
          <w:lang w:val="en-US"/>
        </w:rPr>
        <w:t>SrpCNNER</w:t>
      </w:r>
      <w:r w:rsidRPr="00405E46">
        <w:rPr>
          <w:lang w:val="en-US"/>
        </w:rPr>
        <w:t>, уз коришћење одговарајућих интерфејса</w:t>
      </w:r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правилно мапирање излазних ознака на три основне класе именованих ентитета: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(особе),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(локације)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(организације). Поред тога, сваки модел се анализира у две варијанте: једној у којој се B- и I- ознаке третирају као одвојене класе и другој у којој се посматрају само типови ентитета, без разликовања B/I префикса.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370347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r>
        <w:rPr>
          <w:lang w:val="sr-Cyrl-RS"/>
        </w:rPr>
        <w:t>мултиномијални наивни Бајесов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модел спроводи </w:t>
      </w:r>
      <w:r w:rsidRPr="00A75D01">
        <w:rPr>
          <w:b/>
          <w:bCs/>
          <w:lang w:val="en-GB"/>
        </w:rPr>
        <w:t>класификацију појединачних токена</w:t>
      </w:r>
      <w:r w:rsidRPr="00A75D01">
        <w:rPr>
          <w:lang w:val="en-GB"/>
        </w:rPr>
        <w:t xml:space="preserve"> у оквиру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задатка користећи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токен се класификује </w:t>
      </w:r>
      <w:r w:rsidRPr="00A75D01">
        <w:rPr>
          <w:b/>
          <w:bCs/>
          <w:lang w:val="en-GB"/>
        </w:rPr>
        <w:t>независно</w:t>
      </w:r>
      <w:r w:rsidRPr="00A75D01">
        <w:rPr>
          <w:lang w:val="en-GB"/>
        </w:rPr>
        <w:t>, при чему се секвенцијалне зависности узимају у обзир само преко претходна два токена као додатн</w:t>
      </w:r>
      <w:r w:rsidR="0070672A">
        <w:rPr>
          <w:lang w:val="en-GB"/>
        </w:rPr>
        <w:t>a</w:t>
      </w:r>
      <w:r w:rsidRPr="00A75D01">
        <w:rPr>
          <w:lang w:val="en-GB"/>
        </w:rPr>
        <w:t xml:space="preserve"> карактеристика.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370348"/>
      <w:r w:rsidRPr="00177C7B">
        <w:rPr>
          <w:lang w:val="en-GB"/>
        </w:rPr>
        <w:t>Карактеристике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r w:rsidRPr="00177C7B">
        <w:rPr>
          <w:lang w:val="en-GB"/>
        </w:rPr>
        <w:t>За сваки токен модел користи:</w:t>
      </w:r>
    </w:p>
    <w:p w14:paraId="77F1F0C8" w14:textId="25883BCD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token_lower</w:t>
      </w:r>
      <w:r w:rsidRPr="00177C7B">
        <w:rPr>
          <w:lang w:val="en-US"/>
        </w:rPr>
        <w:t xml:space="preserve"> – токен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малим словима (корисно за нормализацију и смањење варијанти).</w:t>
      </w:r>
    </w:p>
    <w:p w14:paraId="17AF2FE8" w14:textId="41B2DF09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 w:rsidRPr="00177C7B">
        <w:rPr>
          <w:lang w:val="en-US"/>
        </w:rPr>
        <w:t xml:space="preserve"> – буловска вредност која показује да ли је прво слово велико (често указује на имена и локације).</w:t>
      </w:r>
    </w:p>
    <w:p w14:paraId="36CD8583" w14:textId="6BE8EC04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has_hyphen</w:t>
      </w:r>
      <w:r w:rsidRPr="00177C7B">
        <w:rPr>
          <w:lang w:val="en-US"/>
        </w:rPr>
        <w:t xml:space="preserve"> – буловска вредност која показује да ли токен садржи цртицу</w:t>
      </w:r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prefix_1</w:t>
      </w:r>
      <w:r w:rsidRPr="00177C7B">
        <w:rPr>
          <w:lang w:val="en-US"/>
        </w:rPr>
        <w:t xml:space="preserve"> – прво слово токена (може помоћи у идентификацији облика речи или ентитета).</w:t>
      </w:r>
    </w:p>
    <w:p w14:paraId="4624C4D9" w14:textId="4D40717A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suffix_1</w:t>
      </w:r>
      <w:r w:rsidRPr="00177C7B">
        <w:rPr>
          <w:lang w:val="en-US"/>
        </w:rPr>
        <w:t xml:space="preserve"> – последње слово токена (често користи за препознавање скраћеница или типова речи).</w:t>
      </w:r>
    </w:p>
    <w:p w14:paraId="0BA09333" w14:textId="45F6443B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position</w:t>
      </w:r>
      <w:r w:rsidRPr="00177C7B">
        <w:rPr>
          <w:lang w:val="en-US"/>
        </w:rPr>
        <w:t xml:space="preserve"> – редни број токена у реченици, што омогућава моделу да уочи да ли се ентитети чешће појављују на почетку или крају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t>prev_token</w:t>
      </w:r>
      <w:r w:rsidRPr="00177C7B">
        <w:rPr>
          <w:lang w:val="en-US"/>
        </w:rPr>
        <w:t xml:space="preserve"> – претходни токен у реченици (ако постоји), што омогућава делимично хватање локалног контекста.</w:t>
      </w:r>
    </w:p>
    <w:p w14:paraId="51719728" w14:textId="44BD401D" w:rsidR="00177C7B" w:rsidRPr="00177C7B" w:rsidRDefault="00177C7B" w:rsidP="00177C7B">
      <w:pPr>
        <w:pStyle w:val="Osnovnitekst"/>
        <w:numPr>
          <w:ilvl w:val="0"/>
          <w:numId w:val="37"/>
        </w:numPr>
        <w:rPr>
          <w:lang w:val="en-US"/>
        </w:rPr>
      </w:pPr>
      <w:r w:rsidRPr="00177C7B">
        <w:rPr>
          <w:b/>
          <w:bCs/>
          <w:lang w:val="en-US"/>
        </w:rPr>
        <w:lastRenderedPageBreak/>
        <w:t>prev2_token</w:t>
      </w:r>
      <w:r w:rsidRPr="00177C7B">
        <w:rPr>
          <w:lang w:val="en-US"/>
        </w:rPr>
        <w:t xml:space="preserve"> – токен два места пре тренутног, такође ради делимичне репрезентације контекста.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370349"/>
      <w:r>
        <w:rPr>
          <w:lang w:val="sr-Cyrl-RS"/>
        </w:rPr>
        <w:t>Тренирање и е</w:t>
      </w:r>
      <w:r w:rsidR="00177C7B" w:rsidRPr="00177C7B">
        <w:rPr>
          <w:lang w:val="en-GB"/>
        </w:rPr>
        <w:t>валуација модела</w:t>
      </w:r>
      <w:bookmarkEnd w:id="42"/>
    </w:p>
    <w:p w14:paraId="7E3EDF9D" w14:textId="309F5D12" w:rsidR="0087492C" w:rsidRPr="0087492C" w:rsidRDefault="00A518F9" w:rsidP="0087492C">
      <w:pPr>
        <w:pStyle w:val="Osnovnitekst"/>
        <w:numPr>
          <w:ilvl w:val="0"/>
          <w:numId w:val="66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података се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177C7B">
      <w:pPr>
        <w:pStyle w:val="Osnovnitekst"/>
        <w:numPr>
          <w:ilvl w:val="0"/>
          <w:numId w:val="59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>: скуп података је подељен на 10 једнаких делова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Модел се тренира на 9 делова и тестира на 10. делу. Овај процес се понавља 10 пута, сваки пут користећи други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за тестирање.</w:t>
      </w:r>
    </w:p>
    <w:p w14:paraId="17597833" w14:textId="77777777" w:rsidR="00177C7B" w:rsidRDefault="00177C7B" w:rsidP="00177C7B">
      <w:pPr>
        <w:pStyle w:val="NormalWeb"/>
        <w:numPr>
          <w:ilvl w:val="0"/>
          <w:numId w:val="59"/>
        </w:numPr>
      </w:pPr>
      <w:r>
        <w:rPr>
          <w:rStyle w:val="Strong"/>
        </w:rPr>
        <w:t>Метрике за мерење перформанси</w:t>
      </w:r>
      <w:r>
        <w:t>:</w:t>
      </w:r>
    </w:p>
    <w:p w14:paraId="5E64EFED" w14:textId="77777777" w:rsidR="00177C7B" w:rsidRDefault="00177C7B" w:rsidP="00177C7B">
      <w:pPr>
        <w:pStyle w:val="NormalWeb"/>
        <w:numPr>
          <w:ilvl w:val="1"/>
          <w:numId w:val="59"/>
        </w:numPr>
      </w:pPr>
      <w:r>
        <w:rPr>
          <w:rStyle w:val="Strong"/>
        </w:rPr>
        <w:t>Accuracy (тачност)</w:t>
      </w:r>
      <w:r>
        <w:t>: проценат правилно класификованих токена.</w:t>
      </w:r>
    </w:p>
    <w:p w14:paraId="718031F4" w14:textId="7A6392A8" w:rsidR="00177C7B" w:rsidRPr="0087492C" w:rsidRDefault="00177C7B" w:rsidP="00177C7B">
      <w:pPr>
        <w:pStyle w:val="NormalWeb"/>
        <w:numPr>
          <w:ilvl w:val="1"/>
          <w:numId w:val="59"/>
        </w:numPr>
      </w:pPr>
      <w:r>
        <w:rPr>
          <w:rStyle w:val="Strong"/>
        </w:rPr>
        <w:t>Confusion matrix (матрица конфузије)</w:t>
      </w:r>
      <w:r>
        <w:t>: омогућава преглед где модел најчешће греши, које класе се мешају.</w:t>
      </w:r>
    </w:p>
    <w:p w14:paraId="3200D183" w14:textId="7E4FFF2A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Precision:</w:t>
      </w:r>
      <w:r>
        <w:t xml:space="preserve"> колики део токена предвиђених као одређена класа је заправо припадао тој класи.</w:t>
      </w:r>
    </w:p>
    <w:p w14:paraId="64724C7B" w14:textId="141B55C2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Recall:</w:t>
      </w:r>
      <w:r>
        <w:t xml:space="preserve"> колики део стварних токена одређене класе је модел правилно предвидео.</w:t>
      </w:r>
    </w:p>
    <w:p w14:paraId="0FECE5E0" w14:textId="0EB28206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F1-score:</w:t>
      </w:r>
      <w:r>
        <w:t xml:space="preserve"> хармонијска средина између precision и recall. Корисно је за класе са мањим бројем примера, где accuracy може бити превише обмањујућа.</w:t>
      </w:r>
    </w:p>
    <w:p w14:paraId="0E3B7807" w14:textId="3DE1D817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Macro F1-score / Macro avg:</w:t>
      </w:r>
      <w:r>
        <w:t xml:space="preserve"> просечан F1-score по свим класама без узимања у обзир броја примера по класи. Свака класа се третира једнако, па ова метрика добро показује перформансе на мање заступљеним класама.</w:t>
      </w:r>
    </w:p>
    <w:p w14:paraId="78F1D2FC" w14:textId="3BFC4E3C" w:rsidR="0087492C" w:rsidRDefault="0087492C" w:rsidP="0087492C">
      <w:pPr>
        <w:pStyle w:val="NormalWeb"/>
        <w:numPr>
          <w:ilvl w:val="1"/>
          <w:numId w:val="59"/>
        </w:numPr>
      </w:pPr>
      <w:r>
        <w:rPr>
          <w:rStyle w:val="Strong"/>
        </w:rPr>
        <w:t>Micro avg:</w:t>
      </w:r>
      <w:r>
        <w:t xml:space="preserve"> узима у обзир све токене као једну групу и рачуна укупни F1-score (или precision/recall) преко свих токена, што тежи класама са више примера.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370350"/>
      <w:r w:rsidRPr="0008408D">
        <w:rPr>
          <w:lang w:val="en-GB"/>
        </w:rPr>
        <w:t>Варијанте евалуације</w:t>
      </w:r>
      <w:bookmarkEnd w:id="43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класе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одвојено)</w:t>
      </w:r>
    </w:p>
    <w:p w14:paraId="616BBDA7" w14:textId="77777777" w:rsidR="0008408D" w:rsidRPr="0008408D" w:rsidRDefault="0008408D" w:rsidP="0008408D">
      <w:pPr>
        <w:pStyle w:val="Osnovnitekst"/>
        <w:numPr>
          <w:ilvl w:val="0"/>
          <w:numId w:val="61"/>
        </w:numPr>
        <w:rPr>
          <w:lang w:val="en-US"/>
        </w:rPr>
      </w:pPr>
      <w:r w:rsidRPr="0008408D">
        <w:rPr>
          <w:lang w:val="en-US"/>
        </w:rPr>
        <w:t>Класе: B-PER, I-PER, B-LOC, I-LOC, B-ORG, I-ORG, O</w:t>
      </w:r>
    </w:p>
    <w:p w14:paraId="7D57AB25" w14:textId="2B944E15" w:rsidR="0008408D" w:rsidRPr="00A518F9" w:rsidRDefault="0008408D" w:rsidP="0008408D">
      <w:pPr>
        <w:pStyle w:val="Osnovnitekst"/>
        <w:numPr>
          <w:ilvl w:val="0"/>
          <w:numId w:val="61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резултат: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08408D">
      <w:pPr>
        <w:pStyle w:val="Osnovnitekst"/>
        <w:numPr>
          <w:ilvl w:val="0"/>
          <w:numId w:val="61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r>
                              <w:t>vlada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&#13;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proofErr w:type="spellStart"/>
                      <w:r>
                        <w:t>vlada</w:t>
                      </w:r>
                      <w:proofErr w:type="spellEnd"/>
                      <w:r>
                        <w:t xml:space="preserve">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63272220" w14:textId="16579DFF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2B08B9CE" w:rsidR="001C3DC8" w:rsidRDefault="00386819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340141" wp14:editId="1722BF11">
            <wp:extent cx="4368800" cy="3543300"/>
            <wp:effectExtent l="0" t="0" r="0" b="0"/>
            <wp:docPr id="201681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E1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>Резултати показују да је укупна тачност модела на тест скупу релативно висока (</w:t>
      </w:r>
      <w:r w:rsidRPr="00386819">
        <w:rPr>
          <w:b/>
          <w:bCs/>
          <w:lang w:val="en-US"/>
        </w:rPr>
        <w:t>0.859</w:t>
      </w:r>
      <w:r w:rsidRPr="00386819">
        <w:rPr>
          <w:lang w:val="en-US"/>
        </w:rPr>
        <w:t xml:space="preserve">), што је углавном последица доминације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, за коју је прецизност 0.87, recall 0.98 и F1-score 0.92. Међутим, када је реч о препознавању стварних ентитета, модел има изразите слабости.</w:t>
      </w:r>
    </w:p>
    <w:p w14:paraId="3EB0994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Класе </w:t>
      </w:r>
      <w:r w:rsidRPr="00386819">
        <w:rPr>
          <w:b/>
          <w:bCs/>
          <w:lang w:val="en-US"/>
        </w:rPr>
        <w:t>B-PER</w:t>
      </w:r>
      <w:r w:rsidRPr="00386819">
        <w:rPr>
          <w:lang w:val="en-US"/>
        </w:rPr>
        <w:t xml:space="preserve"> и </w:t>
      </w:r>
      <w:r w:rsidRPr="00386819">
        <w:rPr>
          <w:b/>
          <w:bCs/>
          <w:lang w:val="en-US"/>
        </w:rPr>
        <w:t>I-PER</w:t>
      </w:r>
      <w:r w:rsidRPr="00386819">
        <w:rPr>
          <w:lang w:val="en-US"/>
        </w:rPr>
        <w:t xml:space="preserve"> постижу релативно бољу прецизност (</w:t>
      </w:r>
      <w:r w:rsidRPr="00386819">
        <w:rPr>
          <w:b/>
          <w:bCs/>
          <w:lang w:val="en-US"/>
        </w:rPr>
        <w:t>0.36 и 0.75</w:t>
      </w:r>
      <w:r w:rsidRPr="00386819">
        <w:rPr>
          <w:lang w:val="en-US"/>
        </w:rPr>
        <w:t>), али ниску осетљивост (</w:t>
      </w:r>
      <w:r w:rsidRPr="00386819">
        <w:rPr>
          <w:b/>
          <w:bCs/>
          <w:lang w:val="en-US"/>
        </w:rPr>
        <w:t>0.12</w:t>
      </w:r>
      <w:r w:rsidRPr="00386819">
        <w:rPr>
          <w:lang w:val="en-US"/>
        </w:rPr>
        <w:t xml:space="preserve">), што значи да модел препознаје само мали део појава ових ентитета. Остале класе као што су </w:t>
      </w:r>
      <w:r w:rsidRPr="00386819">
        <w:rPr>
          <w:b/>
          <w:bCs/>
          <w:lang w:val="en-US"/>
        </w:rPr>
        <w:t>I-ORG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B-LOC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B-ORG</w:t>
      </w:r>
      <w:r w:rsidRPr="00386819">
        <w:rPr>
          <w:lang w:val="en-US"/>
        </w:rPr>
        <w:t xml:space="preserve"> и нарочито </w:t>
      </w:r>
      <w:r w:rsidRPr="00386819">
        <w:rPr>
          <w:b/>
          <w:bCs/>
          <w:lang w:val="en-US"/>
        </w:rPr>
        <w:t>I-LOC</w:t>
      </w:r>
      <w:r w:rsidRPr="00386819">
        <w:rPr>
          <w:lang w:val="en-US"/>
        </w:rPr>
        <w:t xml:space="preserve"> имају практично непостојеће резултате (recall ≈ 0.00–0.04), што указује да модел готово уопште не успева да идентификује ове ентитете.</w:t>
      </w:r>
    </w:p>
    <w:p w14:paraId="17F4A1CB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0.203</w:t>
      </w:r>
      <w:r w:rsidRPr="00386819">
        <w:rPr>
          <w:lang w:val="en-US"/>
        </w:rPr>
        <w:t xml:space="preserve">, што показује да је просечна перформанса по класама веома ниска, док </w:t>
      </w:r>
      <w:r w:rsidRPr="00386819">
        <w:rPr>
          <w:b/>
          <w:bCs/>
          <w:lang w:val="en-US"/>
        </w:rPr>
        <w:t>weighted F1-score 0.81</w:t>
      </w:r>
      <w:r w:rsidRPr="00386819">
        <w:rPr>
          <w:lang w:val="en-US"/>
        </w:rPr>
        <w:t xml:space="preserve"> више одражава добру класификацију доминантне класе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 Ови резултати јасно потврђују да Multinomial Naive Bayes као базни модел није довољно ефикасан за прецизно разликовање ентитета, посебно у условима велике неравнотеже између класа и сложених контекста у тексту.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D1CCA46" w:rsidR="001D17B4" w:rsidRDefault="00452247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4EE4B23" wp14:editId="139819A7">
            <wp:extent cx="6115050" cy="4451350"/>
            <wp:effectExtent l="0" t="0" r="0" b="6350"/>
            <wp:docPr id="148827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r w:rsidRPr="00405E46">
        <w:rPr>
          <w:lang w:val="en-GB"/>
        </w:rPr>
        <w:t xml:space="preserve">Када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одвојене, предвиђања модела су знатно лошија. Главни разлог је тај што број података у свакој ентитетској класи постаје веома мали у односу на доминантну класу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Као резултат тога, модел често погрешно категорише токене који припадају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класама као O, што се види у матрици конфузије, где већина предвиђања пада у редове и колоне класе O. Ово илуструје колико дисбаланс у подацима утиче на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модел и показује да раздвајање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класа може погоршати тачност предвиђања за стварне ентитете.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класе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игнорисани)</w:t>
      </w:r>
    </w:p>
    <w:p w14:paraId="7AF2E3B2" w14:textId="6EEA85B4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 w:rsidRPr="0008408D">
        <w:rPr>
          <w:lang w:val="en-US"/>
        </w:rPr>
        <w:t>Класе: PER, LOC, ORG, O</w:t>
      </w:r>
    </w:p>
    <w:p w14:paraId="53162464" w14:textId="06DCEEC9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резултат: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08408D">
      <w:pPr>
        <w:pStyle w:val="Osnovnitekst"/>
        <w:numPr>
          <w:ilvl w:val="0"/>
          <w:numId w:val="63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r>
                              <w:t>vlada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&#13;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r>
                        <w:t>vlada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64A1E8B1" w:rsidR="00FD5BB8" w:rsidRDefault="00386819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58035E" wp14:editId="7273EEED">
            <wp:extent cx="4362450" cy="2933700"/>
            <wp:effectExtent l="0" t="0" r="0" b="0"/>
            <wp:docPr id="1020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80EF" w14:textId="45F19AC8" w:rsidR="00386819" w:rsidRPr="00386819" w:rsidRDefault="0060381A" w:rsidP="00386819">
      <w:pPr>
        <w:pStyle w:val="Osnovnitekst"/>
        <w:ind w:firstLine="360"/>
        <w:rPr>
          <w:lang w:val="en-US"/>
        </w:rPr>
      </w:pPr>
      <w:r w:rsidRPr="0060381A">
        <w:t xml:space="preserve">Када се </w:t>
      </w:r>
      <w:r w:rsidRPr="0060381A">
        <w:rPr>
          <w:b/>
          <w:bCs/>
        </w:rPr>
        <w:t>B-</w:t>
      </w:r>
      <w:r w:rsidRPr="0060381A">
        <w:t xml:space="preserve"> и </w:t>
      </w:r>
      <w:r w:rsidRPr="0060381A">
        <w:rPr>
          <w:b/>
          <w:bCs/>
        </w:rPr>
        <w:t>I-</w:t>
      </w:r>
      <w:r w:rsidRPr="0060381A">
        <w:t xml:space="preserve"> ознаке третирају као једна класа, модел постиже нешто боље резултате у односу на случај када су ове ознаке раздвојене</w:t>
      </w:r>
      <w:r w:rsidR="00386819">
        <w:t>.</w:t>
      </w:r>
      <w:r w:rsidR="00386819" w:rsidRPr="00386819">
        <w:rPr>
          <w:lang w:val="en-US"/>
        </w:rPr>
        <w:t xml:space="preserve"> Модел постиже релативно високу укупну тачност од </w:t>
      </w:r>
      <w:r w:rsidR="00386819" w:rsidRPr="00386819">
        <w:rPr>
          <w:b/>
          <w:bCs/>
          <w:lang w:val="en-US"/>
        </w:rPr>
        <w:t>0.865</w:t>
      </w:r>
      <w:r w:rsidR="00386819" w:rsidRPr="00386819">
        <w:rPr>
          <w:lang w:val="en-US"/>
        </w:rPr>
        <w:t xml:space="preserve">, што је пре свега последица доминације класе </w:t>
      </w:r>
      <w:r w:rsidR="00386819" w:rsidRPr="00386819">
        <w:rPr>
          <w:b/>
          <w:bCs/>
          <w:lang w:val="en-US"/>
        </w:rPr>
        <w:t>O</w:t>
      </w:r>
      <w:r w:rsidR="00386819" w:rsidRPr="00386819">
        <w:rPr>
          <w:lang w:val="en-US"/>
        </w:rPr>
        <w:t xml:space="preserve">, која чини већину токена у корпусу. За ову класу добијени су добри резултати – </w:t>
      </w:r>
      <w:r w:rsidR="00386819" w:rsidRPr="00386819">
        <w:rPr>
          <w:b/>
          <w:bCs/>
          <w:lang w:val="en-US"/>
        </w:rPr>
        <w:t xml:space="preserve">прецизност 0.88, </w:t>
      </w:r>
      <w:r w:rsidR="00386819" w:rsidRPr="00386819">
        <w:rPr>
          <w:b/>
          <w:bCs/>
          <w:i/>
          <w:iCs/>
          <w:lang w:val="en-US"/>
        </w:rPr>
        <w:t>recall</w:t>
      </w:r>
      <w:r w:rsidR="00386819" w:rsidRPr="00386819">
        <w:rPr>
          <w:b/>
          <w:bCs/>
          <w:lang w:val="en-US"/>
        </w:rPr>
        <w:t xml:space="preserve"> 0.98 и F1-score 0.93</w:t>
      </w:r>
      <w:r w:rsidR="00386819" w:rsidRPr="00386819">
        <w:rPr>
          <w:lang w:val="en-US"/>
        </w:rPr>
        <w:t>, што показује да модел скоро увек исправно препознаје токене који не припадају ниједном ентитету.</w:t>
      </w:r>
    </w:p>
    <w:p w14:paraId="62FB1562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Међутим, када је у питању препознавање стварних ентитета, модел има значајне слабости. За класу </w:t>
      </w:r>
      <w:r w:rsidRPr="00386819">
        <w:rPr>
          <w:b/>
          <w:bCs/>
          <w:lang w:val="en-US"/>
        </w:rPr>
        <w:t>PER</w:t>
      </w:r>
      <w:r w:rsidRPr="00386819">
        <w:rPr>
          <w:lang w:val="en-US"/>
        </w:rPr>
        <w:t xml:space="preserve"> добијена је умерена прецизност (</w:t>
      </w:r>
      <w:r w:rsidRPr="00386819">
        <w:rPr>
          <w:b/>
          <w:bCs/>
          <w:lang w:val="en-US"/>
        </w:rPr>
        <w:t>0.56</w:t>
      </w:r>
      <w:r w:rsidRPr="00386819">
        <w:rPr>
          <w:lang w:val="en-US"/>
        </w:rPr>
        <w:t xml:space="preserve">), али веома низак </w:t>
      </w:r>
      <w:r w:rsidRPr="00386819">
        <w:rPr>
          <w:i/>
          <w:iCs/>
          <w:lang w:val="en-US"/>
        </w:rPr>
        <w:t>recall</w:t>
      </w:r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0.14</w:t>
      </w:r>
      <w:r w:rsidRPr="00386819">
        <w:rPr>
          <w:lang w:val="en-US"/>
        </w:rPr>
        <w:t xml:space="preserve">), што значи да модел препознаје само мали број појављивања особа, док већину пропушта. Слична ситуација је и са класом </w:t>
      </w:r>
      <w:r w:rsidRPr="00386819">
        <w:rPr>
          <w:b/>
          <w:bCs/>
          <w:lang w:val="en-US"/>
        </w:rPr>
        <w:t>ORG</w:t>
      </w:r>
      <w:r w:rsidRPr="00386819">
        <w:rPr>
          <w:lang w:val="en-US"/>
        </w:rPr>
        <w:t xml:space="preserve">, где је прецизност </w:t>
      </w:r>
      <w:r w:rsidRPr="00386819">
        <w:rPr>
          <w:b/>
          <w:bCs/>
          <w:lang w:val="en-US"/>
        </w:rPr>
        <w:t>0.44</w:t>
      </w:r>
      <w:r w:rsidRPr="00386819">
        <w:rPr>
          <w:lang w:val="en-US"/>
        </w:rPr>
        <w:t xml:space="preserve">, али recall свега </w:t>
      </w:r>
      <w:r w:rsidRPr="00386819">
        <w:rPr>
          <w:b/>
          <w:bCs/>
          <w:lang w:val="en-US"/>
        </w:rPr>
        <w:t>0.13</w:t>
      </w:r>
      <w:r w:rsidRPr="00386819">
        <w:rPr>
          <w:lang w:val="en-US"/>
        </w:rPr>
        <w:t xml:space="preserve">. Ово указује на то да модел повремено тачно класификује неке организације, али није у стању да доследно препозна већину њихових појављивања у тексту. Најслабији резултати постигнути су за класу </w:t>
      </w:r>
      <w:r w:rsidRPr="00386819">
        <w:rPr>
          <w:b/>
          <w:bCs/>
          <w:lang w:val="en-US"/>
        </w:rPr>
        <w:t>LOC</w:t>
      </w:r>
      <w:r w:rsidRPr="00386819">
        <w:rPr>
          <w:lang w:val="en-US"/>
        </w:rPr>
        <w:t xml:space="preserve">, са </w:t>
      </w:r>
      <w:r w:rsidRPr="00386819">
        <w:rPr>
          <w:b/>
          <w:bCs/>
          <w:lang w:val="en-US"/>
        </w:rPr>
        <w:t xml:space="preserve">прецизношћу 0.08 и </w:t>
      </w:r>
      <w:r w:rsidRPr="00386819">
        <w:rPr>
          <w:b/>
          <w:bCs/>
          <w:i/>
          <w:iCs/>
          <w:lang w:val="en-US"/>
        </w:rPr>
        <w:t>recall</w:t>
      </w:r>
      <w:r w:rsidRPr="00386819">
        <w:rPr>
          <w:b/>
          <w:bCs/>
          <w:lang w:val="en-US"/>
        </w:rPr>
        <w:t>-ом 0.01</w:t>
      </w:r>
      <w:r w:rsidRPr="00386819">
        <w:rPr>
          <w:lang w:val="en-US"/>
        </w:rPr>
        <w:t>, што практично чини ову класу неупотребљивом. Ово се може објаснити малим бројем примера за локације и израженим дисбалансом класа.</w:t>
      </w:r>
    </w:p>
    <w:p w14:paraId="55703228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r w:rsidRPr="00386819">
        <w:rPr>
          <w:lang w:val="en-US"/>
        </w:rPr>
        <w:t xml:space="preserve">Укупни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износи </w:t>
      </w:r>
      <w:r w:rsidRPr="00386819">
        <w:rPr>
          <w:b/>
          <w:bCs/>
          <w:lang w:val="en-US"/>
        </w:rPr>
        <w:t>0.344</w:t>
      </w:r>
      <w:r w:rsidRPr="00386819">
        <w:rPr>
          <w:lang w:val="en-US"/>
        </w:rPr>
        <w:t xml:space="preserve">, што показује да је просечна ефикасност модела на свим класама ниска, док </w:t>
      </w:r>
      <w:r w:rsidRPr="00386819">
        <w:rPr>
          <w:b/>
          <w:bCs/>
          <w:lang w:val="en-US"/>
        </w:rPr>
        <w:t>weighted F1-score 0.83</w:t>
      </w:r>
      <w:r w:rsidRPr="00386819">
        <w:rPr>
          <w:lang w:val="en-US"/>
        </w:rPr>
        <w:t xml:space="preserve"> више одражава добру перформансу на већинској класи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</w:t>
      </w: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6CAABB68" w:rsidR="00FD5BB8" w:rsidRDefault="00452247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19213ADB" wp14:editId="3900BEF6">
            <wp:extent cx="6083300" cy="4743450"/>
            <wp:effectExtent l="0" t="0" r="0" b="0"/>
            <wp:docPr id="143063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овој матрици се види да је предикција за модел код кога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спојене доста добра уколико се посматра главна дијагонала, што указује на то да модел правилно класификује већину токена у исправне категорије. Међутим, већина података припада класи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што је типично за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задаке, јер већина речи у тексту није ентитет. То може изазвати дисбаланс у класификацији, где модел има тенденцију да предвиђа класу O чешће него друге класе.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370351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405E46">
      <w:pPr>
        <w:pStyle w:val="Osnovnitekst"/>
        <w:numPr>
          <w:ilvl w:val="0"/>
          <w:numId w:val="64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модел пружа једноставну и брзу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класификацију.</w:t>
      </w:r>
    </w:p>
    <w:p w14:paraId="39ACBEC1" w14:textId="63E03E05" w:rsidR="00405E46" w:rsidRPr="00405E46" w:rsidRDefault="00405E46" w:rsidP="00405E46">
      <w:pPr>
        <w:pStyle w:val="Osnovnitekst"/>
        <w:numPr>
          <w:ilvl w:val="0"/>
          <w:numId w:val="64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класе олакшавају генерализацију и смањују сложеност.</w:t>
      </w:r>
    </w:p>
    <w:p w14:paraId="03CE3517" w14:textId="6C89FA85" w:rsidR="00D37584" w:rsidRPr="00FD3BE9" w:rsidRDefault="00405E46" w:rsidP="00FD3BE9">
      <w:pPr>
        <w:pStyle w:val="Osnovnitekst"/>
        <w:numPr>
          <w:ilvl w:val="0"/>
          <w:numId w:val="64"/>
        </w:numPr>
        <w:rPr>
          <w:lang w:val="sr-Cyrl-RS"/>
        </w:rPr>
      </w:pPr>
      <w:r w:rsidRPr="00405E46">
        <w:rPr>
          <w:lang w:val="en-US"/>
        </w:rPr>
        <w:t xml:space="preserve">Резултати служе као основа за поређење са напреднијим моделима </w:t>
      </w:r>
      <w:r>
        <w:rPr>
          <w:lang w:val="sr-Cyrl-RS"/>
        </w:rPr>
        <w:t>који ће бити  описани у наредним потпоглављима.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370352"/>
      <w:r w:rsidRPr="0098704A">
        <w:rPr>
          <w:lang w:val="en-GB"/>
        </w:rPr>
        <w:lastRenderedPageBreak/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r>
        <w:rPr>
          <w:i/>
          <w:iCs/>
          <w:lang w:val="en-US"/>
        </w:rPr>
        <w:t xml:space="preserve">classla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>варијанте модела. Као улазни податак коришћен је унапред токенизован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370353"/>
      <w:r>
        <w:rPr>
          <w:lang w:val="sr-Cyrl-RS"/>
        </w:rPr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6361AABD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7075699D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7A823698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42EF89B1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370354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14635CE5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0DEE91FD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0BD538BE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162E5D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6D62056E" w14:textId="4EB2111D" w:rsidR="000744FB" w:rsidRPr="000744FB" w:rsidRDefault="000744FB" w:rsidP="000744FB"/>
    <w:p w14:paraId="2BA8EAEE" w14:textId="2C96D18C" w:rsidR="000744FB" w:rsidRDefault="000744FB" w:rsidP="000744FB"/>
    <w:p w14:paraId="414A8E4D" w14:textId="1EC5E648" w:rsidR="000744FB" w:rsidRPr="000744FB" w:rsidRDefault="000744FB" w:rsidP="000744FB">
      <w:pPr>
        <w:tabs>
          <w:tab w:val="left" w:pos="3639"/>
        </w:tabs>
      </w:pPr>
      <w:r>
        <w:tab/>
      </w:r>
    </w:p>
    <w:p w14:paraId="5BCDA504" w14:textId="72317EAA" w:rsidR="009B5EA9" w:rsidRPr="009B5EA9" w:rsidRDefault="009B5EA9" w:rsidP="00151A6F">
      <w:pPr>
        <w:pStyle w:val="Osnovnitekst"/>
        <w:ind w:firstLine="0"/>
        <w:rPr>
          <w:lang w:val="en-US"/>
        </w:rPr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370355"/>
      <w:r w:rsidRPr="00151A6F">
        <w:rPr>
          <w:lang w:val="sr-Cyrl-RS"/>
        </w:rPr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shd w:val="clear" w:color="auto" w:fill="auto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shd w:val="clear" w:color="auto" w:fill="auto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shd w:val="clear" w:color="auto" w:fill="auto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>На твитер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41E85C3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r w:rsidRPr="00D3614F">
        <w:rPr>
          <w:i/>
          <w:iCs/>
          <w:lang w:val="en-US"/>
        </w:rPr>
        <w:t>pythonProject/evaluation/classla</w:t>
      </w:r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У наставку су дате матрице конфузије.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2C00B0" w:rsidRPr="00BE0A3B" w14:paraId="7AF6A3F1" w14:textId="77777777" w:rsidTr="00545307">
        <w:trPr>
          <w:jc w:val="center"/>
        </w:trPr>
        <w:tc>
          <w:tcPr>
            <w:tcW w:w="2720" w:type="dxa"/>
          </w:tcPr>
          <w:p w14:paraId="06E03C6D" w14:textId="77777777" w:rsidR="002C00B0" w:rsidRDefault="002C00B0" w:rsidP="00545307">
            <w:pPr>
              <w:jc w:val="center"/>
            </w:pPr>
            <w:r>
              <w:lastRenderedPageBreak/>
              <w:t>CLASSLA - Standard</w:t>
            </w:r>
          </w:p>
        </w:tc>
        <w:tc>
          <w:tcPr>
            <w:tcW w:w="6918" w:type="dxa"/>
          </w:tcPr>
          <w:p w14:paraId="637AD97E" w14:textId="77777777" w:rsidR="002C00B0" w:rsidRPr="00BE0A3B" w:rsidRDefault="002C00B0" w:rsidP="00545307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00089715" wp14:editId="6498A737">
                  <wp:extent cx="3430065" cy="2546804"/>
                  <wp:effectExtent l="0" t="0" r="0" b="635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88" cy="258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0B0" w:rsidRPr="00E11443" w14:paraId="3E488AFB" w14:textId="77777777" w:rsidTr="00545307">
        <w:trPr>
          <w:jc w:val="center"/>
        </w:trPr>
        <w:tc>
          <w:tcPr>
            <w:tcW w:w="2720" w:type="dxa"/>
          </w:tcPr>
          <w:p w14:paraId="62FC4757" w14:textId="77777777" w:rsidR="002C00B0" w:rsidRDefault="002C00B0" w:rsidP="00545307">
            <w:pPr>
              <w:jc w:val="center"/>
            </w:pPr>
            <w:r>
              <w:t>CLASSLA - Nonstandard</w:t>
            </w:r>
          </w:p>
        </w:tc>
        <w:tc>
          <w:tcPr>
            <w:tcW w:w="6918" w:type="dxa"/>
          </w:tcPr>
          <w:p w14:paraId="0349B8F0" w14:textId="77777777" w:rsidR="002C00B0" w:rsidRPr="00E11443" w:rsidRDefault="002C00B0" w:rsidP="00545307">
            <w:r w:rsidRPr="00E11443">
              <w:rPr>
                <w:noProof/>
              </w:rPr>
              <w:drawing>
                <wp:inline distT="0" distB="0" distL="0" distR="0" wp14:anchorId="4F53D7BA" wp14:editId="1AE41DB8">
                  <wp:extent cx="3429635" cy="2546427"/>
                  <wp:effectExtent l="0" t="0" r="0" b="635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47" cy="259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370356"/>
      <w:r>
        <w:lastRenderedPageBreak/>
        <w:t>BERT</w:t>
      </w:r>
      <w:r>
        <w:rPr>
          <w:lang w:val="sr-Cyrl-RS"/>
        </w:rPr>
        <w:t>ић</w:t>
      </w:r>
      <w:bookmarkEnd w:id="49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370357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/bertic/output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>B- i I-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>B- i I-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B0014" w14:paraId="6BA8FD7C" w14:textId="77777777" w:rsidTr="00CA2011">
        <w:tc>
          <w:tcPr>
            <w:tcW w:w="4814" w:type="dxa"/>
          </w:tcPr>
          <w:p w14:paraId="6C583EB6" w14:textId="77777777" w:rsidR="00AB0014" w:rsidRPr="00AB0014" w:rsidRDefault="00AB0014" w:rsidP="00CA2011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106AC8E0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AB0014" w14:paraId="355FB8E0" w14:textId="77777777" w:rsidTr="00CA2011">
        <w:tc>
          <w:tcPr>
            <w:tcW w:w="4814" w:type="dxa"/>
          </w:tcPr>
          <w:p w14:paraId="4D115C28" w14:textId="31868306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05D475D" wp14:editId="65876784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4" w:type="dxa"/>
          </w:tcPr>
          <w:p w14:paraId="2E0949C4" w14:textId="506693B9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0A3DF5A1" wp14:editId="0604D7AA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01420"/>
                  <wp:effectExtent l="0" t="0" r="3175" b="0"/>
                  <wp:wrapTopAndBottom/>
                  <wp:docPr id="4450873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07335" name="Picture 1" descr="A screenshot of a graph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B0014" w14:paraId="7103EBD2" w14:textId="77777777" w:rsidTr="00CA2011">
        <w:tc>
          <w:tcPr>
            <w:tcW w:w="4814" w:type="dxa"/>
          </w:tcPr>
          <w:p w14:paraId="34442698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589580E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AB0014" w14:paraId="7FBA7C66" w14:textId="77777777" w:rsidTr="00CA2011">
        <w:tc>
          <w:tcPr>
            <w:tcW w:w="4814" w:type="dxa"/>
          </w:tcPr>
          <w:p w14:paraId="3E7AD638" w14:textId="7A51EF33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45278DB" wp14:editId="5AF330D0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255270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4" w:type="dxa"/>
          </w:tcPr>
          <w:p w14:paraId="0978F0CC" w14:textId="5A168B1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2DE2CB7F" wp14:editId="70A58E5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260985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bookmarkEnd w:id="51"/>
    </w:tbl>
    <w:p w14:paraId="178B6E6A" w14:textId="77777777" w:rsidR="00BE0A3B" w:rsidRPr="00AB0014" w:rsidRDefault="00BE0A3B" w:rsidP="00497F42">
      <w:pPr>
        <w:rPr>
          <w:lang w:val="sr-Cyrl-RS"/>
        </w:rPr>
      </w:pPr>
    </w:p>
    <w:p w14:paraId="7F6473A7" w14:textId="1BDD657F" w:rsidR="00151A6F" w:rsidRPr="00497F42" w:rsidRDefault="00497F42" w:rsidP="00497F4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E53008" wp14:editId="129FAE15">
                <wp:simplePos x="0" y="0"/>
                <wp:positionH relativeFrom="margin">
                  <wp:align>left</wp:align>
                </wp:positionH>
                <wp:positionV relativeFrom="paragraph">
                  <wp:posOffset>223973</wp:posOffset>
                </wp:positionV>
                <wp:extent cx="6115050" cy="1610995"/>
                <wp:effectExtent l="0" t="0" r="0" b="8255"/>
                <wp:wrapTopAndBottom/>
                <wp:docPr id="102899958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1610995"/>
                          <a:chOff x="0" y="0"/>
                          <a:chExt cx="5803810" cy="1639933"/>
                        </a:xfrm>
                      </wpg:grpSpPr>
                      <pic:pic xmlns:pic="http://schemas.openxmlformats.org/drawingml/2006/picture">
                        <pic:nvPicPr>
                          <pic:cNvPr id="128653261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515" y="0"/>
                            <a:ext cx="2995295" cy="1639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47663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9143"/>
                            <a:ext cx="2812415" cy="1240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454C6" id="Group 3" o:spid="_x0000_s1026" style="position:absolute;margin-left:0;margin-top:17.65pt;width:481.5pt;height:126.85pt;z-index:251659264;mso-position-horizontal:left;mso-position-horizontal-relative:margin;mso-width-relative:margin;mso-height-relative:margin" coordsize="58038,16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screen&#10;&#10;AI-generated content may be incorrect." style="position:absolute;left:28085;width:29953;height:16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">
                  <v:imagedata r:id="rId38" o:title="A screenshot of a computer screen&#10;&#10;AI-generated content may be incorrect" cropbottom="31138f"/>
                </v:shape>
                <v:shape id="Picture 1" o:spid="_x0000_s1028" type="#_x0000_t75" alt="A screenshot of a computer screen&#10;&#10;AI-generated content may be incorrect." style="position:absolute;top:3991;width:28124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">
                  <v:imagedata r:id="rId38" o:title="A screenshot of a computer screen&#10;&#10;AI-generated content may be incorrect" croptop="37813f"/>
                </v:shape>
                <w10:wrap type="topAndBottom" anchorx="margin"/>
              </v:group>
            </w:pict>
          </mc:Fallback>
        </mc:AlternateContent>
      </w:r>
      <w:r w:rsidR="00EA0F5B">
        <w:rPr>
          <w:lang w:val="sr-Cyrl-RS"/>
        </w:rPr>
        <w:t>Резултати за све домене:</w:t>
      </w:r>
    </w:p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370358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370359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/comtext/output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4D9AC03B" w14:textId="77777777" w:rsidR="00C07EFB" w:rsidRDefault="00C07EFB" w:rsidP="00B80623">
      <w:pPr>
        <w:pStyle w:val="Osnovnitekst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C07EFB" w14:paraId="0F18018D" w14:textId="77777777" w:rsidTr="00AB0014">
        <w:tc>
          <w:tcPr>
            <w:tcW w:w="4814" w:type="dxa"/>
          </w:tcPr>
          <w:p w14:paraId="36AF62BB" w14:textId="058BD975" w:rsidR="00C07EFB" w:rsidRPr="00AB0014" w:rsidRDefault="00AB0014" w:rsidP="00AB0014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016B5E94" w14:textId="4A1E0046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C07EFB" w14:paraId="4E793C8C" w14:textId="77777777" w:rsidTr="00AB0014">
        <w:tc>
          <w:tcPr>
            <w:tcW w:w="4814" w:type="dxa"/>
          </w:tcPr>
          <w:p w14:paraId="27003107" w14:textId="1034C418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3537E18" wp14:editId="70ED2B84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D659E5D" w14:textId="401F1CAE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049C0AD1" wp14:editId="7157B1F7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267335</wp:posOffset>
                  </wp:positionV>
                  <wp:extent cx="2835275" cy="1193165"/>
                  <wp:effectExtent l="0" t="0" r="3175" b="6985"/>
                  <wp:wrapTopAndBottom/>
                  <wp:docPr id="197271072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710727" name="Picture 1" descr="A screenshot of a graph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07EFB" w14:paraId="0E68FFC3" w14:textId="77777777" w:rsidTr="00AB0014">
        <w:tc>
          <w:tcPr>
            <w:tcW w:w="4814" w:type="dxa"/>
          </w:tcPr>
          <w:p w14:paraId="1C14B874" w14:textId="7BFD5E29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61F4FBB3" w14:textId="09BF8AC3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C07EFB" w14:paraId="55C3080F" w14:textId="77777777" w:rsidTr="00AB0014">
        <w:tc>
          <w:tcPr>
            <w:tcW w:w="4814" w:type="dxa"/>
          </w:tcPr>
          <w:p w14:paraId="6D28875F" w14:textId="23CBFBD1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63883453" wp14:editId="7B4C4537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255905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6DE35CE" w14:textId="6620CCE0" w:rsidR="00C07EFB" w:rsidRDefault="00AB0014" w:rsidP="00B80623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681792" behindDoc="0" locked="0" layoutInCell="1" allowOverlap="1" wp14:anchorId="13609B4C" wp14:editId="7C3277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266065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B33ED96" w14:textId="17C28E00" w:rsidR="00B80623" w:rsidRPr="00AB0014" w:rsidRDefault="00B80623" w:rsidP="001B7DE4">
      <w:pPr>
        <w:pStyle w:val="Osnovnitekst"/>
        <w:ind w:firstLine="0"/>
        <w:rPr>
          <w:lang w:val="sr-Cyrl-RS"/>
        </w:rPr>
      </w:pPr>
    </w:p>
    <w:p w14:paraId="20E3F295" w14:textId="1DCE5A0A" w:rsidR="00B80623" w:rsidRDefault="001B7DE4" w:rsidP="001B7DE4">
      <w:pPr>
        <w:pStyle w:val="Osnovnitekst"/>
        <w:ind w:firstLine="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B1D3F2D" wp14:editId="202B7FCB">
                <wp:simplePos x="0" y="0"/>
                <wp:positionH relativeFrom="margin">
                  <wp:align>right</wp:align>
                </wp:positionH>
                <wp:positionV relativeFrom="paragraph">
                  <wp:posOffset>322035</wp:posOffset>
                </wp:positionV>
                <wp:extent cx="6117590" cy="1659890"/>
                <wp:effectExtent l="0" t="0" r="0" b="0"/>
                <wp:wrapTopAndBottom/>
                <wp:docPr id="3739107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590" cy="1659890"/>
                          <a:chOff x="0" y="0"/>
                          <a:chExt cx="6117772" cy="1659981"/>
                        </a:xfrm>
                      </wpg:grpSpPr>
                      <pic:pic xmlns:pic="http://schemas.openxmlformats.org/drawingml/2006/picture">
                        <pic:nvPicPr>
                          <pic:cNvPr id="182829631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772" y="0"/>
                            <a:ext cx="3048000" cy="1599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05644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9486"/>
                            <a:ext cx="3149600" cy="142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2126C" id="Group 8" o:spid="_x0000_s1026" style="position:absolute;margin-left:430.5pt;margin-top:25.35pt;width:481.7pt;height:130.7pt;z-index:251671552;mso-position-horizontal:right;mso-position-horizontal-relative:margin" coordsize="61177,16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">
                <v:shape id="Picture 1" o:spid="_x0000_s1027" type="#_x0000_t75" alt="A screenshot of a computer screen&#10;&#10;AI-generated content may be incorrect." style="position:absolute;left:30697;width:30480;height:15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">
                  <v:imagedata r:id="rId44" o:title="A screenshot of a computer screen&#10;&#10;AI-generated content may be incorrect" cropbottom="31951f"/>
                </v:shape>
                <v:shape id="Picture 1" o:spid="_x0000_s1028" type="#_x0000_t75" alt="A screenshot of a computer screen&#10;&#10;AI-generated content may be incorrect." style="position:absolute;top:2394;width:31496;height:14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">
                  <v:imagedata r:id="rId44" o:title="A screenshot of a computer screen&#10;&#10;AI-generated content may be incorrect" croptop="36692f"/>
                </v:shape>
                <w10:wrap type="topAndBottom" anchorx="margin"/>
              </v:group>
            </w:pict>
          </mc:Fallback>
        </mc:AlternateContent>
      </w:r>
      <w:r w:rsidR="00B80623">
        <w:rPr>
          <w:lang w:val="sr-Cyrl-RS"/>
        </w:rPr>
        <w:t>Резултати за све домене:</w:t>
      </w:r>
    </w:p>
    <w:p w14:paraId="2DBE9F49" w14:textId="77777777" w:rsidR="00B3186F" w:rsidRDefault="00B3186F" w:rsidP="00B3186F">
      <w:pPr>
        <w:rPr>
          <w:lang w:val="sr-Cyrl-RS"/>
        </w:rPr>
      </w:pPr>
    </w:p>
    <w:p w14:paraId="084333A7" w14:textId="0BCED2F3" w:rsidR="00C07EFB" w:rsidRPr="002B4A30" w:rsidRDefault="00B3186F" w:rsidP="002B4A30">
      <w:pPr>
        <w:rPr>
          <w:lang w:val="sr-Cyrl-RS"/>
        </w:rPr>
      </w:pPr>
      <w:r>
        <w:rPr>
          <w:lang w:val="sr-Cyrl-RS"/>
        </w:rPr>
        <w:br w:type="page"/>
      </w:r>
    </w:p>
    <w:p w14:paraId="3A805860" w14:textId="3A206804" w:rsidR="001B7DE4" w:rsidRDefault="001B7DE4" w:rsidP="001B7DE4">
      <w:pPr>
        <w:pStyle w:val="IInivonaslova-Potpoglavlje"/>
      </w:pPr>
      <w:bookmarkStart w:id="54" w:name="_Toc210370360"/>
      <w:r>
        <w:lastRenderedPageBreak/>
        <w:t>SrpCNN</w:t>
      </w:r>
      <w:r w:rsidR="00BE0A3B">
        <w:t>E</w:t>
      </w:r>
      <w:r>
        <w:t>R</w:t>
      </w:r>
      <w:bookmarkEnd w:id="54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370361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evaluation/</w:t>
      </w:r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r w:rsidRPr="006E465D">
        <w:rPr>
          <w:i/>
          <w:iCs/>
          <w:lang w:val="sr-Latn-RS"/>
        </w:rPr>
        <w:t>/output</w:t>
      </w:r>
      <w:r>
        <w:rPr>
          <w:lang w:val="sr-Cyrl-RS"/>
        </w:rPr>
        <w:t xml:space="preserve">. За евалуацију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6C942A1B" w14:textId="77777777" w:rsidR="00AB0014" w:rsidRDefault="00AB0014" w:rsidP="00AB0014">
      <w:pPr>
        <w:pStyle w:val="Osnovnitekst"/>
        <w:rPr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B0014" w14:paraId="5E469FE4" w14:textId="77777777" w:rsidTr="00CA2011">
        <w:tc>
          <w:tcPr>
            <w:tcW w:w="4814" w:type="dxa"/>
          </w:tcPr>
          <w:p w14:paraId="0B204F70" w14:textId="77777777" w:rsidR="00AB0014" w:rsidRPr="00AB0014" w:rsidRDefault="00AB0014" w:rsidP="00CA2011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71943874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AB0014" w14:paraId="75FDDB85" w14:textId="77777777" w:rsidTr="00CA2011">
        <w:tc>
          <w:tcPr>
            <w:tcW w:w="4814" w:type="dxa"/>
          </w:tcPr>
          <w:p w14:paraId="5670E171" w14:textId="562A19E2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2FDF73" wp14:editId="4F9C0B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385904E" w14:textId="60140DFE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7C69B671" wp14:editId="7E88FFD6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0014" w14:paraId="210A4A22" w14:textId="77777777" w:rsidTr="00CA2011">
        <w:tc>
          <w:tcPr>
            <w:tcW w:w="4814" w:type="dxa"/>
          </w:tcPr>
          <w:p w14:paraId="26DB7FB2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4DBE853D" w14:textId="77777777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AB0014" w14:paraId="4FB8696B" w14:textId="77777777" w:rsidTr="00CA2011">
        <w:tc>
          <w:tcPr>
            <w:tcW w:w="4814" w:type="dxa"/>
          </w:tcPr>
          <w:p w14:paraId="22CAAD15" w14:textId="12CCADFF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513BCE5A" wp14:editId="7E682DCE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249555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545EB0FB" w14:textId="544135AE" w:rsidR="00AB0014" w:rsidRDefault="00AB0014" w:rsidP="00CA2011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696128" behindDoc="0" locked="0" layoutInCell="1" allowOverlap="1" wp14:anchorId="64B52EA6" wp14:editId="15CB795D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255270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B6CC6E8" w14:textId="77777777" w:rsidR="001B7DE4" w:rsidRPr="00AB0014" w:rsidRDefault="001B7DE4" w:rsidP="001B7DE4">
      <w:pPr>
        <w:rPr>
          <w:lang w:val="sr-Cyrl-RS"/>
        </w:rPr>
      </w:pPr>
    </w:p>
    <w:p w14:paraId="35EE323A" w14:textId="426F18ED" w:rsidR="001B7DE4" w:rsidRDefault="001B7DE4" w:rsidP="001B7DE4">
      <w:pPr>
        <w:pStyle w:val="Osnovnitekst"/>
        <w:ind w:firstLine="0"/>
        <w:rPr>
          <w:lang w:val="en-US"/>
        </w:rPr>
      </w:pPr>
      <w:r>
        <w:rPr>
          <w:lang w:val="sr-Cyrl-RS"/>
        </w:rPr>
        <w:t>Резултати за све домене:</w:t>
      </w:r>
    </w:p>
    <w:p w14:paraId="0B51EE52" w14:textId="0D1C340A" w:rsidR="00BE0A3B" w:rsidRPr="00BE0A3B" w:rsidRDefault="00BE0A3B" w:rsidP="001B7DE4">
      <w:pPr>
        <w:pStyle w:val="Osnovnitekst"/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E050D25" wp14:editId="12CB0F7D">
                <wp:simplePos x="0" y="0"/>
                <wp:positionH relativeFrom="column">
                  <wp:posOffset>-1633</wp:posOffset>
                </wp:positionH>
                <wp:positionV relativeFrom="paragraph">
                  <wp:posOffset>42273</wp:posOffset>
                </wp:positionV>
                <wp:extent cx="6113871" cy="1801858"/>
                <wp:effectExtent l="0" t="0" r="1270" b="8255"/>
                <wp:wrapSquare wrapText="bothSides"/>
                <wp:docPr id="169074906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871" cy="1801858"/>
                          <a:chOff x="0" y="0"/>
                          <a:chExt cx="6113871" cy="1801858"/>
                        </a:xfrm>
                      </wpg:grpSpPr>
                      <pic:pic xmlns:pic="http://schemas.openxmlformats.org/drawingml/2006/picture">
                        <pic:nvPicPr>
                          <pic:cNvPr id="159489387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3486" y="0"/>
                            <a:ext cx="3080385" cy="168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8009950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543"/>
                            <a:ext cx="3156585" cy="150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2EFF7" id="Group 9" o:spid="_x0000_s1026" style="position:absolute;margin-left:-.15pt;margin-top:3.35pt;width:481.4pt;height:141.9pt;z-index:251679744" coordsize="61138,18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">
                <v:shape id="Picture 1" o:spid="_x0000_s1027" type="#_x0000_t75" alt="A screenshot of a computer screen&#10;&#10;AI-generated content may be incorrect." style="position:absolute;left:30334;width:30804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">
                  <v:imagedata r:id="rId50" o:title="A screenshot of a computer screen&#10;&#10;AI-generated content may be incorrect" cropbottom="31814f"/>
                </v:shape>
                <v:shape id="Picture 1" o:spid="_x0000_s1028" type="#_x0000_t75" alt="A screenshot of a computer screen&#10;&#10;AI-generated content may be incorrect." style="position:absolute;top:2975;width:31565;height:15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">
                  <v:imagedata r:id="rId50" o:title="A screenshot of a computer screen&#10;&#10;AI-generated content may be incorrect" croptop="36223f"/>
                </v:shape>
                <w10:wrap type="square"/>
              </v:group>
            </w:pict>
          </mc:Fallback>
        </mc:AlternateContent>
      </w:r>
    </w:p>
    <w:p w14:paraId="750AC09E" w14:textId="383677DF" w:rsidR="002B4A30" w:rsidRPr="002B4A30" w:rsidRDefault="00C07EFB" w:rsidP="002B4A30">
      <w:pPr>
        <w:rPr>
          <w:lang w:val="sr-Latn-RS"/>
        </w:rPr>
      </w:pPr>
      <w:r>
        <w:rPr>
          <w:lang w:val="sr-Cyrl-RS"/>
        </w:rPr>
        <w:br w:type="page"/>
      </w:r>
    </w:p>
    <w:p w14:paraId="6D3538B9" w14:textId="6B9EED89" w:rsidR="001B7DE4" w:rsidRDefault="002B4A30" w:rsidP="002B4A30">
      <w:pPr>
        <w:pStyle w:val="IInivonaslova-Potpoglavlje"/>
        <w:rPr>
          <w:lang w:val="sr-Latn-RS"/>
        </w:rPr>
      </w:pPr>
      <w:bookmarkStart w:id="56" w:name="_Toc210370362"/>
      <w:r>
        <w:lastRenderedPageBreak/>
        <w:t>M</w:t>
      </w:r>
      <w:r w:rsidR="001B7DE4">
        <w:t>атриц</w:t>
      </w:r>
      <w:r w:rsidR="00A9409E">
        <w:t>е</w:t>
      </w:r>
      <w:r w:rsidR="001B7DE4">
        <w:t xml:space="preserve"> конфузије</w:t>
      </w:r>
      <w:bookmarkEnd w:id="56"/>
    </w:p>
    <w:p w14:paraId="0AC71337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866A0CB" w:rsidR="00A9409E" w:rsidRDefault="00A9409E" w:rsidP="00C07EFB">
            <w:r w:rsidRPr="00497F42">
              <w:rPr>
                <w:noProof/>
                <w:lang w:val="sr-Latn-RS"/>
              </w:rPr>
              <w:drawing>
                <wp:inline distT="0" distB="0" distL="0" distR="0" wp14:anchorId="24337818" wp14:editId="10E9B689">
                  <wp:extent cx="4251565" cy="2481943"/>
                  <wp:effectExtent l="0" t="0" r="0" b="0"/>
                  <wp:docPr id="1766373051" name="Picture 5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373051" name="Picture 5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6245" cy="255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r>
              <w:t>COMtext</w:t>
            </w:r>
          </w:p>
        </w:tc>
        <w:tc>
          <w:tcPr>
            <w:tcW w:w="6918" w:type="dxa"/>
          </w:tcPr>
          <w:p w14:paraId="4CE463CD" w14:textId="44C874E0" w:rsidR="00A9409E" w:rsidRDefault="00A9409E" w:rsidP="00C07EFB">
            <w:r w:rsidRPr="00497F42">
              <w:rPr>
                <w:noProof/>
                <w:lang w:val="sr-Latn-RS"/>
              </w:rPr>
              <w:drawing>
                <wp:inline distT="0" distB="0" distL="0" distR="0" wp14:anchorId="59389BF3" wp14:editId="1B129C93">
                  <wp:extent cx="4251558" cy="2481943"/>
                  <wp:effectExtent l="0" t="0" r="0" b="0"/>
                  <wp:docPr id="348280734" name="Picture 7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80734" name="Picture 7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695" cy="250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r>
              <w:t>SrpCNNER</w:t>
            </w:r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E11443" w:rsidRPr="002C00B0" w:rsidRDefault="00E11443" w:rsidP="002C00B0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E11443" w:rsidRPr="00BE0A3B" w:rsidRDefault="00E11443" w:rsidP="00C07EFB">
            <w:pPr>
              <w:rPr>
                <w:noProof/>
                <w:lang w:val="sr-Latn-RS"/>
              </w:rPr>
            </w:pPr>
          </w:p>
        </w:tc>
      </w:tr>
      <w:tr w:rsidR="00E11443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E11443" w:rsidRDefault="00E11443" w:rsidP="002B4A30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E11443" w:rsidRPr="00E11443" w:rsidRDefault="00E11443" w:rsidP="00C07EFB"/>
        </w:tc>
      </w:tr>
    </w:tbl>
    <w:p w14:paraId="224332D1" w14:textId="39942B27" w:rsidR="00C07EFB" w:rsidRPr="002C00B0" w:rsidRDefault="00C07EFB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</w:p>
    <w:p w14:paraId="0A4A8375" w14:textId="33E075BA" w:rsidR="00A9409E" w:rsidRPr="002B4A30" w:rsidRDefault="008E3C1D" w:rsidP="00E11443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  <w:bookmarkStart w:id="57" w:name="_Toc210370363"/>
      <w:r>
        <w:lastRenderedPageBreak/>
        <w:t>Анализа резултата</w:t>
      </w:r>
      <w:bookmarkEnd w:id="57"/>
    </w:p>
    <w:p w14:paraId="5F8D0854" w14:textId="65D11203" w:rsidR="001B7DE4" w:rsidRDefault="002A3D2B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</w:t>
      </w:r>
      <w:r w:rsidR="00D35237">
        <w:rPr>
          <w:lang w:val="sr-Cyrl-RS"/>
        </w:rPr>
        <w:t>је</w:t>
      </w:r>
      <w:r>
        <w:rPr>
          <w:lang w:val="sr-Cyrl-RS"/>
        </w:rPr>
        <w:t xml:space="preserve"> приказан</w:t>
      </w:r>
      <w:r w:rsidR="00D35237">
        <w:rPr>
          <w:lang w:val="sr-Cyrl-RS"/>
        </w:rPr>
        <w:t xml:space="preserve">о </w:t>
      </w:r>
      <w:r>
        <w:rPr>
          <w:lang w:val="sr-Cyrl-RS"/>
        </w:rPr>
        <w:t xml:space="preserve">неколико издвојених </w:t>
      </w:r>
      <w:r w:rsidR="00D35237">
        <w:rPr>
          <w:lang w:val="sr-Cyrl-RS"/>
        </w:rPr>
        <w:t>грешака у предикцији</w:t>
      </w:r>
      <w:r w:rsidR="00B3186F">
        <w:rPr>
          <w:lang w:val="sr-Cyrl-RS"/>
        </w:rPr>
        <w:t xml:space="preserve"> модела</w:t>
      </w:r>
      <w:r w:rsidR="00D35237">
        <w:rPr>
          <w:lang w:val="sr-Cyrl-RS"/>
        </w:rPr>
        <w:t>, док се комплетни р</w:t>
      </w:r>
      <w:r w:rsidR="001B7DE4">
        <w:rPr>
          <w:lang w:val="sr-Cyrl-RS"/>
        </w:rPr>
        <w:t xml:space="preserve">езултати налазе у фолдеру </w:t>
      </w:r>
      <w:r w:rsidR="001B7DE4">
        <w:rPr>
          <w:lang w:val="sr-Latn-RS"/>
        </w:rPr>
        <w:t>/</w:t>
      </w:r>
      <w:r w:rsidR="001B7DE4" w:rsidRPr="006E465D">
        <w:rPr>
          <w:i/>
          <w:iCs/>
          <w:lang w:val="sr-Latn-RS"/>
        </w:rPr>
        <w:t>evaluation /predictions</w:t>
      </w:r>
      <w:r w:rsidR="001B7DE4"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111EF8" w14:paraId="6854A967" w14:textId="77777777" w:rsidTr="00111EF8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76742B" w14:textId="6153EACD" w:rsidR="00111EF8" w:rsidRPr="00111EF8" w:rsidRDefault="00111EF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535F4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7AEF79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41D623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C0ED1C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51054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0597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</w:p>
        </w:tc>
      </w:tr>
      <w:tr w:rsidR="00111EF8" w14:paraId="4784340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2F3D4B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3394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DF16D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7B342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8DA3E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D58A9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0D31B8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организације.</w:t>
            </w:r>
          </w:p>
        </w:tc>
      </w:tr>
      <w:tr w:rsidR="00111EF8" w14:paraId="2E79307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5CBE374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E1B1D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270FAC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522E9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D21F76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0DCC1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65B0FC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56AADF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A442F25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D1A5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BFC61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1FBD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5BD1EDE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561651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8A322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особе.</w:t>
            </w:r>
          </w:p>
        </w:tc>
      </w:tr>
      <w:tr w:rsidR="00111EF8" w14:paraId="09CF7238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89FD40F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9737A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3F44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21C77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EE57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E6FFD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DF2E1D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D31EB7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65D71C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9E302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900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9B7C96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B5A00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C9D85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7D0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C5A223E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F22C3AB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3B93A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0B259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AD789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BF8A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CB7AD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8AAE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 третирање националних назива.</w:t>
            </w:r>
          </w:p>
        </w:tc>
      </w:tr>
      <w:tr w:rsidR="00111EF8" w14:paraId="70854742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8E07080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48BF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E2E71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C965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57405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04CE36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0BD12C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таг који означава почетак ентитета.</w:t>
            </w:r>
          </w:p>
        </w:tc>
      </w:tr>
      <w:tr w:rsidR="00111EF8" w14:paraId="058F641F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440BA45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AB87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80BF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4FDD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E817F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C9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0F5EC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769D4036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69009DD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B39A1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2A66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598EAF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79F5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CEA99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64D17F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C6C2316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9B53D8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05F2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42F5B2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C80B87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6F34A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42BE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9C58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83F6022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B8AE8AC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0CD4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6458BD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51273C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F1380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FFDD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79D4153B" w14:textId="77777777" w:rsidR="00111EF8" w:rsidRDefault="00111EF8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 у класификовању услужних објеката и третирању наводника.</w:t>
            </w:r>
          </w:p>
        </w:tc>
      </w:tr>
      <w:tr w:rsidR="00111EF8" w14:paraId="4F62C019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257E12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66599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887C7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1C471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E0E18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537D94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A9709E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5641FF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A7064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C233E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4D0FA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5EA6D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32E41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9650E8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4EA8E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D06E7E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D29FCB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ED12A7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5CD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B4A8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CB7D5A8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8C5B9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AA23C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0558D7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CFB19B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15DC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AF05C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7E43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F7BC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0008D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35F769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67481D2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D201B4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3C3CDA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B595D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4199CA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B5C7E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1C3BE8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D70AB9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6826A5A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7EA542A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FC1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BAE05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3C940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080CF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7E7191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7BA05E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 се одлуке за укључвање скраћенице у састав ентитета.</w:t>
            </w:r>
          </w:p>
        </w:tc>
      </w:tr>
      <w:tr w:rsidR="00111EF8" w14:paraId="16BE5EC9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436F84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E09A9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98171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BA544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3EE9F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A3D82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AA8BF4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3111AAC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2046F8A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DB18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513F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F8EE7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E1F61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ABCC6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0CCFCF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8B6202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238FF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BDABA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6E75F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AF5D5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9CB4B0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CC94D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5779C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A9D86BA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FB80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47812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110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FBDCE4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A025E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DDA14A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2567A4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09A0F7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846695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044CC7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A647C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C136A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FE4084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A1DDF0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70331C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F2AE414" w14:textId="77777777" w:rsidR="002A3D2B" w:rsidRDefault="002A3D2B" w:rsidP="00111EF8">
      <w:pPr>
        <w:pStyle w:val="Osnovnitekst"/>
        <w:ind w:firstLine="0"/>
        <w:rPr>
          <w:lang w:val="sr-Cyrl-RS"/>
        </w:rPr>
      </w:pPr>
    </w:p>
    <w:p w14:paraId="2EFE01F4" w14:textId="46228297" w:rsidR="008E3C1D" w:rsidRDefault="00111EF8" w:rsidP="008E3C1D">
      <w:pPr>
        <w:pStyle w:val="Osnovnitekst"/>
        <w:rPr>
          <w:lang w:val="sr-Cyrl-RS"/>
        </w:rPr>
      </w:pPr>
      <w:r>
        <w:rPr>
          <w:lang w:val="sr-Cyrl-RS"/>
        </w:rPr>
        <w:t>Поједини м</w:t>
      </w:r>
      <w:r w:rsidR="008E3C1D">
        <w:rPr>
          <w:lang w:val="sr-Cyrl-RS"/>
        </w:rPr>
        <w:t>одел</w:t>
      </w:r>
      <w:r>
        <w:rPr>
          <w:lang w:val="sr-Cyrl-RS"/>
        </w:rPr>
        <w:t>и</w:t>
      </w:r>
      <w:r w:rsidR="008E3C1D">
        <w:rPr>
          <w:lang w:val="sr-Cyrl-RS"/>
        </w:rPr>
        <w:t xml:space="preserve"> подржава</w:t>
      </w:r>
      <w:r>
        <w:rPr>
          <w:lang w:val="sr-Cyrl-RS"/>
        </w:rPr>
        <w:t>ју</w:t>
      </w:r>
      <w:r w:rsidR="008E3C1D">
        <w:rPr>
          <w:lang w:val="sr-Cyrl-RS"/>
        </w:rPr>
        <w:t xml:space="preserve"> већи број </w:t>
      </w:r>
      <w:r w:rsidR="00B3186F">
        <w:rPr>
          <w:lang w:val="sr-Cyrl-RS"/>
        </w:rPr>
        <w:t>ознака</w:t>
      </w:r>
      <w:r w:rsidR="008E3C1D">
        <w:rPr>
          <w:lang w:val="sr-Cyrl-RS"/>
        </w:rPr>
        <w:t xml:space="preserve"> због чега </w:t>
      </w:r>
      <w:r w:rsidR="00B3186F">
        <w:rPr>
          <w:lang w:val="sr-Cyrl-RS"/>
        </w:rPr>
        <w:t xml:space="preserve">се ентитети </w:t>
      </w:r>
      <w:r w:rsidR="000830A6">
        <w:rPr>
          <w:lang w:val="sr-Cyrl-RS"/>
        </w:rPr>
        <w:t>могу</w:t>
      </w:r>
      <w:r w:rsidR="000830A6">
        <w:rPr>
          <w:lang w:val="sr-Latn-RS"/>
        </w:rPr>
        <w:t xml:space="preserve"> </w:t>
      </w:r>
      <w:r w:rsidR="00B3186F">
        <w:rPr>
          <w:lang w:val="sr-Cyrl-RS"/>
        </w:rPr>
        <w:t>изгуб</w:t>
      </w:r>
      <w:r w:rsidR="000830A6">
        <w:rPr>
          <w:lang w:val="sr-Cyrl-RS"/>
        </w:rPr>
        <w:t>ити</w:t>
      </w:r>
      <w:r w:rsidR="00B3186F">
        <w:rPr>
          <w:lang w:val="sr-Cyrl-RS"/>
        </w:rPr>
        <w:t xml:space="preserve">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B3186F" w14:paraId="13FBC28F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E12F4" w14:textId="7BCE7F92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4AA1C9" w14:textId="2101B5B6" w:rsidR="00B3186F" w:rsidRPr="00BD5398" w:rsidRDefault="00B3186F" w:rsidP="00B3186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99EBCB" w14:textId="0E19B44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F7735B" w14:textId="0B2CC161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 predikcija</w:t>
            </w:r>
          </w:p>
        </w:tc>
      </w:tr>
      <w:tr w:rsidR="00B3186F" w14:paraId="00367038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63AD2F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363081" w14:textId="59A4DABC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F7B79E" w14:textId="479B720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C168A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0330AB3B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7BB59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3A567" w14:textId="24685369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F31463" w14:textId="0FC3A93E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6205B6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3AB9168F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5A2D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84CBCA" w14:textId="5154B950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5ED7A" w14:textId="2205DE75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42F2C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782E212A" w14:textId="717B66AF" w:rsidR="00D97EED" w:rsidRDefault="00D97EED">
      <w:pPr>
        <w:rPr>
          <w:lang w:val="sr-Cyrl-RS"/>
        </w:rPr>
      </w:pPr>
    </w:p>
    <w:p w14:paraId="174583BC" w14:textId="77777777" w:rsidR="00B3186F" w:rsidRDefault="00B3186F">
      <w:pPr>
        <w:rPr>
          <w:lang w:val="sr-Cyrl-RS"/>
        </w:rPr>
      </w:pPr>
    </w:p>
    <w:p w14:paraId="5769C736" w14:textId="77777777" w:rsidR="00C07EFB" w:rsidRDefault="00C07EFB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370364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r w:rsidR="00AD191D" w:rsidRPr="00AD191D">
        <w:rPr>
          <w:rStyle w:val="Strong"/>
          <w:b w:val="0"/>
          <w:bCs w:val="0"/>
          <w:i/>
          <w:iCs/>
        </w:rPr>
        <w:t>acro F1-score</w:t>
      </w:r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>B- i I-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555" w:type="dxa"/>
        <w:tblLook w:val="04A0" w:firstRow="1" w:lastRow="0" w:firstColumn="1" w:lastColumn="0" w:noHBand="0" w:noVBand="1"/>
      </w:tblPr>
      <w:tblGrid>
        <w:gridCol w:w="3079"/>
        <w:gridCol w:w="1296"/>
        <w:gridCol w:w="1431"/>
        <w:gridCol w:w="1192"/>
        <w:gridCol w:w="1325"/>
        <w:gridCol w:w="1232"/>
      </w:tblGrid>
      <w:tr w:rsidR="00AC1522" w14:paraId="288CFBB9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standardni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AC1522" w:rsidRPr="00173F4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nestandardni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AC1522" w:rsidRPr="002C0F35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AC1522" w:rsidRPr="00D97EED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AC1522" w:rsidRPr="00AC1522" w:rsidRDefault="00AC1522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</w:p>
        </w:tc>
      </w:tr>
      <w:tr w:rsidR="00AC1522" w14:paraId="147BCA95" w14:textId="77777777" w:rsidTr="00AC1522">
        <w:trPr>
          <w:trHeight w:val="291"/>
        </w:trPr>
        <w:tc>
          <w:tcPr>
            <w:tcW w:w="307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</w:tr>
      <w:tr w:rsidR="00AC1522" w14:paraId="20804CE3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</w:tr>
      <w:tr w:rsidR="00AC1522" w14:paraId="0368B23A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</w:tr>
      <w:tr w:rsidR="00AC1522" w14:paraId="7952804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AC1522" w:rsidRPr="001C157C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</w:tr>
      <w:tr w:rsidR="00AC1522" w14:paraId="1EDCF8BB" w14:textId="77777777" w:rsidTr="00AC1522">
        <w:trPr>
          <w:trHeight w:val="291"/>
        </w:trPr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AC1522" w:rsidRPr="002C0F35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AC1522" w:rsidRPr="00AD191D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92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AC1522" w:rsidRPr="00C5336A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AC1522" w:rsidRDefault="00AC1522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415461D0" w14:textId="2752D46F" w:rsidR="00D97EED" w:rsidRDefault="00173F4C" w:rsidP="00040E43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 w:rsidRPr="00173F4C">
        <w:rPr>
          <w:rFonts w:ascii="Calibri" w:hAnsi="Calibri" w:cs="Calibri"/>
          <w:color w:val="000000"/>
          <w:sz w:val="22"/>
          <w:szCs w:val="22"/>
        </w:rPr>
        <w:t>BERTić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 се показао као најбољи модел за све домене, након њега </w:t>
      </w:r>
      <w:r w:rsidRPr="00173F4C">
        <w:rPr>
          <w:rFonts w:ascii="Calibri" w:hAnsi="Calibri" w:cs="Calibri"/>
          <w:color w:val="000000"/>
          <w:sz w:val="22"/>
          <w:szCs w:val="22"/>
        </w:rPr>
        <w:t>COMtext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нестандардни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CLASSLA </w:t>
      </w:r>
      <w:r>
        <w:rPr>
          <w:rFonts w:ascii="Calibri" w:hAnsi="Calibri" w:cs="Calibri"/>
          <w:color w:val="000000"/>
          <w:sz w:val="22"/>
          <w:szCs w:val="22"/>
        </w:rPr>
        <w:t>–</w:t>
      </w:r>
      <w:r w:rsidRPr="00173F4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стандардни</w:t>
      </w:r>
      <w:r w:rsidR="00AC1522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на крају </w:t>
      </w:r>
      <w:r w:rsidR="00AC1522" w:rsidRPr="00AC1522">
        <w:rPr>
          <w:rFonts w:ascii="Calibri" w:hAnsi="Calibri" w:cs="Calibri"/>
          <w:color w:val="000000"/>
          <w:sz w:val="22"/>
          <w:szCs w:val="22"/>
        </w:rPr>
        <w:t>SrpCNNER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.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BERTić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постижу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најбоље резултате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новинском домену, </w:t>
      </w:r>
      <w:r w:rsidR="00D97EED" w:rsidRPr="00173F4C">
        <w:rPr>
          <w:rFonts w:ascii="Calibri" w:hAnsi="Calibri" w:cs="Calibri"/>
          <w:color w:val="000000"/>
          <w:sz w:val="22"/>
          <w:szCs w:val="22"/>
        </w:rPr>
        <w:t>COMtext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>у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књижевном, док </w:t>
      </w:r>
      <w:r w:rsidR="00D97EED" w:rsidRPr="00D97EED">
        <w:rPr>
          <w:rFonts w:ascii="Calibri" w:hAnsi="Calibri" w:cs="Calibri"/>
          <w:color w:val="000000"/>
          <w:sz w:val="22"/>
          <w:szCs w:val="22"/>
        </w:rPr>
        <w:t>SrpCNNER</w:t>
      </w:r>
      <w:r w:rsidR="00D97EED">
        <w:rPr>
          <w:rFonts w:ascii="Calibri" w:hAnsi="Calibri" w:cs="Calibri"/>
          <w:color w:val="000000"/>
          <w:sz w:val="22"/>
          <w:szCs w:val="22"/>
          <w:lang w:val="sr-Cyrl-RS"/>
        </w:rPr>
        <w:t xml:space="preserve"> 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даје најбоље резултате у Твитер домену. </w:t>
      </w:r>
      <w:r w:rsidR="00040E43" w:rsidRPr="00D97EED">
        <w:rPr>
          <w:rFonts w:ascii="Calibri" w:hAnsi="Calibri" w:cs="Calibri"/>
          <w:color w:val="000000"/>
          <w:sz w:val="22"/>
          <w:szCs w:val="22"/>
        </w:rPr>
        <w:t>SrpCNNER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иако је трениран на скупу књижевних текстова, на нашем корпусу даје најлошије резултате за овај домен. Исти домен је проблематичан и за модел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CLASSLA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, док је за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BERTić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и </w:t>
      </w:r>
      <w:r w:rsidR="00040E43" w:rsidRPr="00173F4C">
        <w:rPr>
          <w:rFonts w:ascii="Calibri" w:hAnsi="Calibri" w:cs="Calibri"/>
          <w:color w:val="000000"/>
          <w:sz w:val="22"/>
          <w:szCs w:val="22"/>
        </w:rPr>
        <w:t>COMtext</w:t>
      </w:r>
      <w:r w:rsidR="00040E43">
        <w:rPr>
          <w:rFonts w:ascii="Calibri" w:hAnsi="Calibri" w:cs="Calibri"/>
          <w:color w:val="000000"/>
          <w:sz w:val="22"/>
          <w:szCs w:val="22"/>
          <w:lang w:val="sr-Cyrl-RS"/>
        </w:rPr>
        <w:t xml:space="preserve"> то Твитер домен. </w:t>
      </w:r>
    </w:p>
    <w:p w14:paraId="3BA38541" w14:textId="77777777" w:rsidR="00040E43" w:rsidRPr="00040E43" w:rsidRDefault="00040E43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</w:p>
    <w:p w14:paraId="638204B6" w14:textId="2DBA90A2" w:rsidR="00951A08" w:rsidRDefault="00951A08" w:rsidP="002C0F35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 је дато на следећем графикону:</w:t>
      </w:r>
    </w:p>
    <w:p w14:paraId="14D8585C" w14:textId="4AC27F50" w:rsidR="00951A08" w:rsidRPr="00173F4C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drawing>
          <wp:inline distT="0" distB="0" distL="0" distR="0" wp14:anchorId="229AFB41" wp14:editId="7D4CDC48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sectPr w:rsidR="00951A08" w:rsidRPr="00173F4C" w:rsidSect="001551E5">
      <w:headerReference w:type="default" r:id="rId55"/>
      <w:footerReference w:type="default" r:id="rId56"/>
      <w:headerReference w:type="first" r:id="rId57"/>
      <w:footerReference w:type="first" r:id="rId58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4F905" w14:textId="77777777" w:rsidR="00DE6BF4" w:rsidRDefault="00DE6BF4">
      <w:r>
        <w:separator/>
      </w:r>
    </w:p>
  </w:endnote>
  <w:endnote w:type="continuationSeparator" w:id="0">
    <w:p w14:paraId="5242117C" w14:textId="77777777" w:rsidR="00DE6BF4" w:rsidRDefault="00DE6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A3300" w14:textId="77777777" w:rsidR="00DE6BF4" w:rsidRDefault="00DE6BF4">
      <w:r>
        <w:separator/>
      </w:r>
    </w:p>
  </w:footnote>
  <w:footnote w:type="continuationSeparator" w:id="0">
    <w:p w14:paraId="2DD82901" w14:textId="77777777" w:rsidR="00DE6BF4" w:rsidRDefault="00DE6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246C72"/>
    <w:multiLevelType w:val="hybridMultilevel"/>
    <w:tmpl w:val="20585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20E22A87"/>
    <w:multiLevelType w:val="multilevel"/>
    <w:tmpl w:val="6FF8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8C4993"/>
    <w:multiLevelType w:val="hybridMultilevel"/>
    <w:tmpl w:val="A146A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7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474801"/>
    <w:multiLevelType w:val="hybridMultilevel"/>
    <w:tmpl w:val="41C693DE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0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F73199"/>
    <w:multiLevelType w:val="hybridMultilevel"/>
    <w:tmpl w:val="477A7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294E4C"/>
    <w:multiLevelType w:val="hybridMultilevel"/>
    <w:tmpl w:val="038C8B10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6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9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4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50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2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55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56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60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AA534A"/>
    <w:multiLevelType w:val="hybridMultilevel"/>
    <w:tmpl w:val="ED824F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64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13"/>
  </w:num>
  <w:num w:numId="2" w16cid:durableId="915171335">
    <w:abstractNumId w:val="31"/>
  </w:num>
  <w:num w:numId="3" w16cid:durableId="925115213">
    <w:abstractNumId w:val="18"/>
  </w:num>
  <w:num w:numId="4" w16cid:durableId="382339708">
    <w:abstractNumId w:val="21"/>
  </w:num>
  <w:num w:numId="5" w16cid:durableId="222496344">
    <w:abstractNumId w:val="32"/>
  </w:num>
  <w:num w:numId="6" w16cid:durableId="1552762148">
    <w:abstractNumId w:val="5"/>
  </w:num>
  <w:num w:numId="7" w16cid:durableId="1569071862">
    <w:abstractNumId w:val="45"/>
  </w:num>
  <w:num w:numId="8" w16cid:durableId="1085034259">
    <w:abstractNumId w:val="54"/>
  </w:num>
  <w:num w:numId="9" w16cid:durableId="985550866">
    <w:abstractNumId w:val="39"/>
  </w:num>
  <w:num w:numId="10" w16cid:durableId="1251424555">
    <w:abstractNumId w:val="11"/>
  </w:num>
  <w:num w:numId="11" w16cid:durableId="595527446">
    <w:abstractNumId w:val="9"/>
  </w:num>
  <w:num w:numId="12" w16cid:durableId="1828478576">
    <w:abstractNumId w:val="1"/>
  </w:num>
  <w:num w:numId="13" w16cid:durableId="648024128">
    <w:abstractNumId w:val="15"/>
  </w:num>
  <w:num w:numId="14" w16cid:durableId="1987978069">
    <w:abstractNumId w:val="17"/>
  </w:num>
  <w:num w:numId="15" w16cid:durableId="1887520922">
    <w:abstractNumId w:val="63"/>
  </w:num>
  <w:num w:numId="16" w16cid:durableId="1446147706">
    <w:abstractNumId w:val="48"/>
  </w:num>
  <w:num w:numId="17" w16cid:durableId="467211518">
    <w:abstractNumId w:val="59"/>
  </w:num>
  <w:num w:numId="18" w16cid:durableId="890531345">
    <w:abstractNumId w:val="49"/>
  </w:num>
  <w:num w:numId="19" w16cid:durableId="844831361">
    <w:abstractNumId w:val="26"/>
  </w:num>
  <w:num w:numId="20" w16cid:durableId="738291034">
    <w:abstractNumId w:val="55"/>
  </w:num>
  <w:num w:numId="21" w16cid:durableId="1235776641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8273887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4135214">
    <w:abstractNumId w:val="37"/>
  </w:num>
  <w:num w:numId="24" w16cid:durableId="1573202178">
    <w:abstractNumId w:val="51"/>
  </w:num>
  <w:num w:numId="25" w16cid:durableId="521633514">
    <w:abstractNumId w:val="38"/>
  </w:num>
  <w:num w:numId="26" w16cid:durableId="876895931">
    <w:abstractNumId w:val="0"/>
  </w:num>
  <w:num w:numId="27" w16cid:durableId="1391228069">
    <w:abstractNumId w:val="58"/>
  </w:num>
  <w:num w:numId="28" w16cid:durableId="1942103328">
    <w:abstractNumId w:val="10"/>
  </w:num>
  <w:num w:numId="29" w16cid:durableId="1128546523">
    <w:abstractNumId w:val="22"/>
  </w:num>
  <w:num w:numId="30" w16cid:durableId="785662795">
    <w:abstractNumId w:val="52"/>
  </w:num>
  <w:num w:numId="31" w16cid:durableId="1453399182">
    <w:abstractNumId w:val="8"/>
  </w:num>
  <w:num w:numId="32" w16cid:durableId="513688085">
    <w:abstractNumId w:val="7"/>
  </w:num>
  <w:num w:numId="33" w16cid:durableId="1710910087">
    <w:abstractNumId w:val="33"/>
  </w:num>
  <w:num w:numId="34" w16cid:durableId="72707547">
    <w:abstractNumId w:val="19"/>
  </w:num>
  <w:num w:numId="35" w16cid:durableId="747188732">
    <w:abstractNumId w:val="16"/>
  </w:num>
  <w:num w:numId="36" w16cid:durableId="1538473062">
    <w:abstractNumId w:val="64"/>
  </w:num>
  <w:num w:numId="37" w16cid:durableId="1656490069">
    <w:abstractNumId w:val="34"/>
  </w:num>
  <w:num w:numId="38" w16cid:durableId="924261777">
    <w:abstractNumId w:val="47"/>
  </w:num>
  <w:num w:numId="39" w16cid:durableId="705254134">
    <w:abstractNumId w:val="23"/>
  </w:num>
  <w:num w:numId="40" w16cid:durableId="1802460935">
    <w:abstractNumId w:val="53"/>
  </w:num>
  <w:num w:numId="41" w16cid:durableId="383481923">
    <w:abstractNumId w:val="30"/>
  </w:num>
  <w:num w:numId="42" w16cid:durableId="1928803102">
    <w:abstractNumId w:val="60"/>
  </w:num>
  <w:num w:numId="43" w16cid:durableId="653068929">
    <w:abstractNumId w:val="61"/>
  </w:num>
  <w:num w:numId="44" w16cid:durableId="1795178455">
    <w:abstractNumId w:val="24"/>
  </w:num>
  <w:num w:numId="45" w16cid:durableId="2069961259">
    <w:abstractNumId w:val="27"/>
  </w:num>
  <w:num w:numId="46" w16cid:durableId="651718215">
    <w:abstractNumId w:val="44"/>
  </w:num>
  <w:num w:numId="47" w16cid:durableId="2133131952">
    <w:abstractNumId w:val="20"/>
  </w:num>
  <w:num w:numId="48" w16cid:durableId="1423332992">
    <w:abstractNumId w:val="36"/>
  </w:num>
  <w:num w:numId="49" w16cid:durableId="335571364">
    <w:abstractNumId w:val="6"/>
  </w:num>
  <w:num w:numId="50" w16cid:durableId="1538153969">
    <w:abstractNumId w:val="41"/>
  </w:num>
  <w:num w:numId="51" w16cid:durableId="544677295">
    <w:abstractNumId w:val="3"/>
  </w:num>
  <w:num w:numId="52" w16cid:durableId="575357477">
    <w:abstractNumId w:val="28"/>
  </w:num>
  <w:num w:numId="53" w16cid:durableId="2081514255">
    <w:abstractNumId w:val="42"/>
  </w:num>
  <w:num w:numId="54" w16cid:durableId="514656692">
    <w:abstractNumId w:val="12"/>
  </w:num>
  <w:num w:numId="55" w16cid:durableId="764498065">
    <w:abstractNumId w:val="57"/>
  </w:num>
  <w:num w:numId="56" w16cid:durableId="80875898">
    <w:abstractNumId w:val="4"/>
  </w:num>
  <w:num w:numId="57" w16cid:durableId="1027372966">
    <w:abstractNumId w:val="62"/>
  </w:num>
  <w:num w:numId="58" w16cid:durableId="1817605246">
    <w:abstractNumId w:val="35"/>
  </w:num>
  <w:num w:numId="59" w16cid:durableId="1064371772">
    <w:abstractNumId w:val="50"/>
  </w:num>
  <w:num w:numId="60" w16cid:durableId="1806967845">
    <w:abstractNumId w:val="14"/>
  </w:num>
  <w:num w:numId="61" w16cid:durableId="1647928755">
    <w:abstractNumId w:val="46"/>
  </w:num>
  <w:num w:numId="62" w16cid:durableId="1787037172">
    <w:abstractNumId w:val="2"/>
  </w:num>
  <w:num w:numId="63" w16cid:durableId="27070060">
    <w:abstractNumId w:val="56"/>
  </w:num>
  <w:num w:numId="64" w16cid:durableId="256252782">
    <w:abstractNumId w:val="40"/>
  </w:num>
  <w:num w:numId="65" w16cid:durableId="4945489">
    <w:abstractNumId w:val="29"/>
  </w:num>
  <w:num w:numId="66" w16cid:durableId="1293250799">
    <w:abstractNumId w:val="43"/>
  </w:num>
  <w:num w:numId="67" w16cid:durableId="7039471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3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E07BC"/>
    <w:rsid w:val="003E5D20"/>
    <w:rsid w:val="003F0E69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D23"/>
    <w:rsid w:val="00754446"/>
    <w:rsid w:val="00760839"/>
    <w:rsid w:val="00762A98"/>
    <w:rsid w:val="00767FFB"/>
    <w:rsid w:val="00771D83"/>
    <w:rsid w:val="007732C2"/>
    <w:rsid w:val="00774C02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40B5D"/>
    <w:rsid w:val="008423BC"/>
    <w:rsid w:val="00842F06"/>
    <w:rsid w:val="00844393"/>
    <w:rsid w:val="0084730D"/>
    <w:rsid w:val="00847C33"/>
    <w:rsid w:val="00860902"/>
    <w:rsid w:val="008674AF"/>
    <w:rsid w:val="00870DBA"/>
    <w:rsid w:val="00873552"/>
    <w:rsid w:val="0087492C"/>
    <w:rsid w:val="00876682"/>
    <w:rsid w:val="008778C1"/>
    <w:rsid w:val="0088572B"/>
    <w:rsid w:val="0089197E"/>
    <w:rsid w:val="008A0621"/>
    <w:rsid w:val="008A6972"/>
    <w:rsid w:val="008C172B"/>
    <w:rsid w:val="008C24EC"/>
    <w:rsid w:val="008C4C6F"/>
    <w:rsid w:val="008D0E05"/>
    <w:rsid w:val="008D3847"/>
    <w:rsid w:val="008E21F2"/>
    <w:rsid w:val="008E3C1D"/>
    <w:rsid w:val="008E7025"/>
    <w:rsid w:val="008F0FFE"/>
    <w:rsid w:val="008F5790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3E7D"/>
    <w:rsid w:val="00A35535"/>
    <w:rsid w:val="00A47E10"/>
    <w:rsid w:val="00A518F9"/>
    <w:rsid w:val="00A57257"/>
    <w:rsid w:val="00A6568D"/>
    <w:rsid w:val="00A65719"/>
    <w:rsid w:val="00A66A84"/>
    <w:rsid w:val="00A67AED"/>
    <w:rsid w:val="00A75D01"/>
    <w:rsid w:val="00A76B46"/>
    <w:rsid w:val="00A9409E"/>
    <w:rsid w:val="00AA00CF"/>
    <w:rsid w:val="00AA2FE3"/>
    <w:rsid w:val="00AB0014"/>
    <w:rsid w:val="00AB1CAC"/>
    <w:rsid w:val="00AC0E09"/>
    <w:rsid w:val="00AC1522"/>
    <w:rsid w:val="00AD19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60052"/>
    <w:rsid w:val="00B64A20"/>
    <w:rsid w:val="00B64BB9"/>
    <w:rsid w:val="00B653B5"/>
    <w:rsid w:val="00B74262"/>
    <w:rsid w:val="00B80208"/>
    <w:rsid w:val="00B80623"/>
    <w:rsid w:val="00B82F49"/>
    <w:rsid w:val="00B8516B"/>
    <w:rsid w:val="00B92BA4"/>
    <w:rsid w:val="00BA0F9D"/>
    <w:rsid w:val="00BB3525"/>
    <w:rsid w:val="00BC19FC"/>
    <w:rsid w:val="00BC3747"/>
    <w:rsid w:val="00BD3610"/>
    <w:rsid w:val="00BD5398"/>
    <w:rsid w:val="00BE06A4"/>
    <w:rsid w:val="00BE0A3B"/>
    <w:rsid w:val="00BE139F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4A70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7B5E"/>
    <w:rsid w:val="00ED15CA"/>
    <w:rsid w:val="00ED1C92"/>
    <w:rsid w:val="00EE0CCF"/>
    <w:rsid w:val="00EF7970"/>
    <w:rsid w:val="00F01B65"/>
    <w:rsid w:val="00F03C5F"/>
    <w:rsid w:val="00F069BE"/>
    <w:rsid w:val="00F06BB2"/>
    <w:rsid w:val="00F073D5"/>
    <w:rsid w:val="00F23C0E"/>
    <w:rsid w:val="00F24C4B"/>
    <w:rsid w:val="00F3366A"/>
    <w:rsid w:val="00F5143E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pfpEGfowzCBZrc-sHqYqL8C5sd60J1b2J7TR5PA34Z0/edit?tab=t.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240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ragraf.rs" TargetMode="Externa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20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ilanBogicevic8/Opj-projeka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header" Target="header4.xm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180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0.02</c:v>
                </c:pt>
                <c:pt idx="1">
                  <c:v>0.2</c:v>
                </c:pt>
                <c:pt idx="2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0.95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C:\Users\bm243056m\Downloads\Preporuke_oblikovanje_master_rada (4).dotx</Template>
  <TotalTime>1354</TotalTime>
  <Pages>29</Pages>
  <Words>5372</Words>
  <Characters>30623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35924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Aleksa Vuckovic</cp:lastModifiedBy>
  <cp:revision>35</cp:revision>
  <cp:lastPrinted>2010-03-22T09:00:00Z</cp:lastPrinted>
  <dcterms:created xsi:type="dcterms:W3CDTF">2025-09-24T19:35:00Z</dcterms:created>
  <dcterms:modified xsi:type="dcterms:W3CDTF">2025-10-04T00:21:00Z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